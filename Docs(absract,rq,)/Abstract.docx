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4CC26A04"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40CE09C3" wp14:editId="3B5967CA">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6FEF8413" wp14:editId="52AAC8F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596A027A"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7CED3D97" wp14:editId="3460C616">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7F9C1A1F" wp14:editId="22A31931">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B9928D9"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757F1978"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280110F3" w14:textId="1D20A818"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BF3F399"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660A1F13" wp14:editId="2D571789">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DC0FF1A"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5054F9E1"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03182F"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012EB160" wp14:editId="775751BD">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47360714" w14:textId="77777777" w:rsidR="00244C2F" w:rsidRDefault="00000000">
                                <w:pPr>
                                  <w:pStyle w:val="NoSpacing"/>
                                  <w:jc w:val="right"/>
                                  <w:rPr>
                                    <w:color w:val="595959" w:themeColor="text1" w:themeTint="A6"/>
                                    <w:sz w:val="20"/>
                                    <w:szCs w:val="20"/>
                                  </w:rPr>
                                </w:pPr>
                                <w:hyperlink r:id="rId13" w:history="1">
                                  <w:r w:rsidR="00244C2F"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0073C00"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7A1F2F61"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19699C2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0397ED52"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767806E7" w14:textId="77777777" w:rsidR="00244C2F" w:rsidRDefault="00000000">
                          <w:pPr>
                            <w:pStyle w:val="NoSpacing"/>
                            <w:jc w:val="right"/>
                            <w:rPr>
                              <w:color w:val="595959" w:themeColor="text1" w:themeTint="A6"/>
                              <w:sz w:val="20"/>
                              <w:szCs w:val="20"/>
                            </w:rPr>
                          </w:pPr>
                          <w:hyperlink r:id="rId14" w:history="1">
                            <w:r w:rsidR="00244C2F" w:rsidRPr="00302ACB">
                              <w:rPr>
                                <w:rStyle w:val="Hyperlink"/>
                                <w:sz w:val="20"/>
                                <w:szCs w:val="20"/>
                              </w:rPr>
                              <w:t>https://github.com/Josnamaryt/DCEE_Miniproject2.git</w:t>
                            </w:r>
                          </w:hyperlink>
                        </w:p>
                        <w:p w14:paraId="75ADBAE2"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24E770C1"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52EDF928" w14:textId="77777777" w:rsidR="00076E97" w:rsidRPr="00076E97" w:rsidRDefault="00076E97" w:rsidP="00076E97">
      <w:pPr>
        <w:pStyle w:val="TOCHeading"/>
        <w:rPr>
          <w:sz w:val="56"/>
          <w:szCs w:val="48"/>
        </w:rPr>
      </w:pPr>
      <w:r>
        <w:lastRenderedPageBreak/>
        <w:t>ABSTR</w:t>
      </w:r>
      <w:r w:rsidR="00217D14">
        <w:t>A</w:t>
      </w:r>
      <w:r>
        <w:t>CT</w:t>
      </w:r>
    </w:p>
    <w:p w14:paraId="0E7C5085" w14:textId="77777777" w:rsidR="005C6D45" w:rsidRDefault="005C6D45"/>
    <w:p w14:paraId="5229C1C0" w14:textId="77777777" w:rsidR="00076E97" w:rsidRDefault="00076E97"/>
    <w:p w14:paraId="26FACEE0" w14:textId="77777777" w:rsidR="003008A4" w:rsidRPr="003008A4" w:rsidRDefault="003008A4" w:rsidP="003008A4">
      <w:pPr>
        <w:numPr>
          <w:ilvl w:val="0"/>
          <w:numId w:val="34"/>
        </w:numPr>
        <w:spacing w:before="240" w:after="240" w:line="276" w:lineRule="auto"/>
        <w:contextualSpacing/>
        <w:rPr>
          <w:rFonts w:ascii="Arial" w:eastAsia="Arial" w:hAnsi="Arial" w:cs="Arial"/>
          <w:b/>
          <w:bCs/>
          <w:sz w:val="24"/>
          <w:szCs w:val="24"/>
          <w:lang w:val="en-GB" w:eastAsia="en-IN"/>
        </w:rPr>
      </w:pPr>
      <w:r w:rsidRPr="003008A4">
        <w:rPr>
          <w:rFonts w:ascii="Arial" w:eastAsia="Arial" w:hAnsi="Arial" w:cs="Arial"/>
          <w:b/>
          <w:bCs/>
          <w:lang w:val="en-GB" w:eastAsia="en-IN"/>
        </w:rPr>
        <w:t>Abstract:</w:t>
      </w:r>
      <w:r w:rsidRPr="003008A4">
        <w:rPr>
          <w:rFonts w:ascii="Arial" w:eastAsia="Arial" w:hAnsi="Arial" w:cs="Arial"/>
          <w:b/>
          <w:bCs/>
          <w:sz w:val="24"/>
          <w:szCs w:val="24"/>
          <w:lang w:val="en-GB" w:eastAsia="en-IN"/>
        </w:rPr>
        <w:br/>
      </w:r>
    </w:p>
    <w:p w14:paraId="7EDF1EF8"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r w:rsidRPr="003008A4">
        <w:rPr>
          <w:rFonts w:ascii="Arial" w:eastAsia="Arial" w:hAnsi="Arial" w:cs="Arial"/>
          <w:lang w:val="en-GB" w:eastAsia="en-IN"/>
        </w:rPr>
        <w:t xml:space="preserve">An innovative initiative poised to empower small and local Indian businesses to not merely survive but thrive in the digital age. DCEE aims to bridge the digital divide, offering a suite of solutions that enhance digital presence, cultivate customer trust, facilitate rural payments, streamline support processes, optimize inventory management, simplify regulatory compliance, and bridge digital literacy gaps. By addressing these pressing issues head-on, DCEE aspires to be a catalyst for the growth and prosperity of small businesses, enriching communities and preserving the entrepreneurial spirit that defines the essence of Indian commerce. </w:t>
      </w:r>
    </w:p>
    <w:p w14:paraId="50B407C1"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p>
    <w:p w14:paraId="259A541A"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List of users:</w:t>
      </w:r>
    </w:p>
    <w:p w14:paraId="2C992CE2"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0B5B9F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Digital Storefront owner</w:t>
      </w:r>
    </w:p>
    <w:p w14:paraId="551098E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78C5E765"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 </w:t>
      </w:r>
    </w:p>
    <w:p w14:paraId="69D6B68F"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products or business store</w:t>
      </w:r>
    </w:p>
    <w:p w14:paraId="6D267C30"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View and manage customers</w:t>
      </w:r>
    </w:p>
    <w:p w14:paraId="7877416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21447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Customers</w:t>
      </w:r>
    </w:p>
    <w:p w14:paraId="2F15951F"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6A0683B3"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profile</w:t>
      </w:r>
    </w:p>
    <w:p w14:paraId="16F7682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Buy products</w:t>
      </w:r>
    </w:p>
    <w:p w14:paraId="2C62AEBA"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to cart</w:t>
      </w:r>
    </w:p>
    <w:p w14:paraId="60D5EF4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cart</w:t>
      </w:r>
    </w:p>
    <w:p w14:paraId="0A48A114"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657504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Admin</w:t>
      </w:r>
    </w:p>
    <w:p w14:paraId="2EAE53AF"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Login</w:t>
      </w:r>
    </w:p>
    <w:p w14:paraId="70CD2F65"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other user profiles (customer, storefront builder)</w:t>
      </w:r>
    </w:p>
    <w:p w14:paraId="0AA03932"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Add and Edit Products </w:t>
      </w:r>
    </w:p>
    <w:p w14:paraId="3FBEDE40"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security controls</w:t>
      </w:r>
    </w:p>
    <w:p w14:paraId="186101BD"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transactions </w:t>
      </w:r>
    </w:p>
    <w:p w14:paraId="4D32A550"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AFCBCF7"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Modules:</w:t>
      </w:r>
    </w:p>
    <w:p w14:paraId="3CEA0D79"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7A13A83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 xml:space="preserve">Auth </w:t>
      </w:r>
    </w:p>
    <w:p w14:paraId="5F28DD82"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Registration and login</w:t>
      </w:r>
    </w:p>
    <w:p w14:paraId="3DC69F91"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lastRenderedPageBreak/>
        <w:t xml:space="preserve">Forget password </w:t>
      </w:r>
    </w:p>
    <w:p w14:paraId="07E44144"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Update password</w:t>
      </w:r>
    </w:p>
    <w:p w14:paraId="5AA87B09"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Reset email</w:t>
      </w:r>
    </w:p>
    <w:p w14:paraId="0C84DDF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Platform</w:t>
      </w:r>
    </w:p>
    <w:p w14:paraId="604504F4"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Dashboard</w:t>
      </w:r>
    </w:p>
    <w:p w14:paraId="52DC00DF" w14:textId="45B8D39A"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Profile (Owner, Admin, Customer)</w:t>
      </w:r>
    </w:p>
    <w:p w14:paraId="5D1A4AF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Storefront</w:t>
      </w:r>
    </w:p>
    <w:p w14:paraId="54BBE643"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w:t>
      </w:r>
    </w:p>
    <w:p w14:paraId="477D7912"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Resources</w:t>
      </w:r>
    </w:p>
    <w:p w14:paraId="339A947C"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Deletion</w:t>
      </w:r>
    </w:p>
    <w:p w14:paraId="4C3F36E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Payment Module</w:t>
      </w:r>
    </w:p>
    <w:p w14:paraId="302B3928" w14:textId="77777777" w:rsidR="003008A4" w:rsidRPr="003008A4" w:rsidRDefault="003008A4" w:rsidP="003008A4">
      <w:pPr>
        <w:numPr>
          <w:ilvl w:val="0"/>
          <w:numId w:val="41"/>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Send and receive money</w:t>
      </w:r>
    </w:p>
    <w:p w14:paraId="053C6E3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Analytics (Main Project)</w:t>
      </w:r>
    </w:p>
    <w:p w14:paraId="7A5C7CFB"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Registered Storefront Owner</w:t>
      </w:r>
    </w:p>
    <w:p w14:paraId="49339CF3"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Customer</w:t>
      </w:r>
    </w:p>
    <w:p w14:paraId="5C18E22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Products</w:t>
      </w:r>
    </w:p>
    <w:p w14:paraId="41A9D8A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Chatbot (Main Project)</w:t>
      </w:r>
    </w:p>
    <w:p w14:paraId="2BE84AC4" w14:textId="77777777" w:rsidR="003008A4" w:rsidRPr="003008A4" w:rsidRDefault="003008A4" w:rsidP="003008A4">
      <w:pPr>
        <w:numPr>
          <w:ilvl w:val="0"/>
          <w:numId w:val="42"/>
        </w:numPr>
        <w:spacing w:before="0" w:line="276" w:lineRule="auto"/>
        <w:contextualSpacing/>
        <w:rPr>
          <w:rFonts w:ascii="Arial" w:eastAsia="Arial" w:hAnsi="Arial" w:cs="Arial"/>
          <w:lang w:val="en-GB" w:eastAsia="en-IN"/>
        </w:rPr>
      </w:pPr>
      <w:r w:rsidRPr="003008A4">
        <w:rPr>
          <w:rFonts w:ascii="Arial" w:eastAsia="Arial" w:hAnsi="Arial" w:cs="Arial"/>
          <w:lang w:val="en-GB" w:eastAsia="en-IN"/>
        </w:rPr>
        <w:t>Answer frequently asked questions</w:t>
      </w:r>
    </w:p>
    <w:p w14:paraId="0989167A" w14:textId="6D785B9A"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Guide users towards appropriate resources within the system (e.g., registering)</w:t>
      </w:r>
    </w:p>
    <w:p w14:paraId="6B2FEE8E"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Provide basic information.</w:t>
      </w:r>
    </w:p>
    <w:p w14:paraId="28DFAC2F"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7DD3E73" w14:textId="77777777" w:rsidR="003008A4" w:rsidRPr="003008A4" w:rsidRDefault="003008A4" w:rsidP="003008A4">
      <w:pPr>
        <w:spacing w:before="240" w:after="240" w:line="276" w:lineRule="auto"/>
        <w:jc w:val="both"/>
        <w:rPr>
          <w:rFonts w:ascii="Arial" w:eastAsia="Arial" w:hAnsi="Arial" w:cs="Arial"/>
          <w:b/>
          <w:bCs/>
          <w:lang w:val="en-GB" w:eastAsia="en-IN"/>
        </w:rPr>
      </w:pPr>
      <w:r w:rsidRPr="003008A4">
        <w:rPr>
          <w:rFonts w:ascii="Arial" w:eastAsia="Arial" w:hAnsi="Arial" w:cs="Arial"/>
          <w:b/>
          <w:bCs/>
          <w:lang w:val="en-GB" w:eastAsia="en-IN"/>
        </w:rPr>
        <w:t xml:space="preserve">                     Tools used:</w:t>
      </w:r>
    </w:p>
    <w:p w14:paraId="6DB17E2B"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Frontend: Bootstrap, Vue.js</w:t>
      </w:r>
    </w:p>
    <w:p w14:paraId="4D4220E5"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Backend: Flask API</w:t>
      </w:r>
    </w:p>
    <w:p w14:paraId="7CF4D2F8"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lang w:val="en-GB" w:eastAsia="en-IN"/>
        </w:rPr>
      </w:pPr>
      <w:r w:rsidRPr="003008A4">
        <w:rPr>
          <w:rFonts w:ascii="Arial" w:eastAsia="Arial" w:hAnsi="Arial" w:cs="Arial"/>
          <w:sz w:val="20"/>
          <w:szCs w:val="20"/>
          <w:lang w:val="en-GB" w:eastAsia="en-IN"/>
        </w:rPr>
        <w:t>Database: Mongodb</w:t>
      </w:r>
    </w:p>
    <w:p w14:paraId="574E75DE" w14:textId="77777777" w:rsidR="00076E97" w:rsidRDefault="00076E97"/>
    <w:p w14:paraId="780CB690" w14:textId="77777777" w:rsidR="00076E97" w:rsidRDefault="00076E97"/>
    <w:p w14:paraId="1AC4A841" w14:textId="77777777" w:rsidR="00076E97" w:rsidRDefault="00076E97"/>
    <w:p w14:paraId="0577757F" w14:textId="77777777" w:rsidR="00076E97" w:rsidRDefault="00076E97"/>
    <w:p w14:paraId="52E33F3C" w14:textId="77777777" w:rsidR="00076E97" w:rsidRDefault="00076E97"/>
    <w:p w14:paraId="72FDC02E" w14:textId="77777777" w:rsidR="00076E97" w:rsidRDefault="00076E97"/>
    <w:p w14:paraId="0BC28752" w14:textId="77777777" w:rsidR="00076E97" w:rsidRDefault="00076E97"/>
    <w:sectPr w:rsidR="00076E97"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CCF987" w14:textId="77777777" w:rsidR="0075467D" w:rsidRDefault="0075467D">
      <w:pPr>
        <w:spacing w:line="240" w:lineRule="auto"/>
      </w:pPr>
      <w:r>
        <w:separator/>
      </w:r>
    </w:p>
  </w:endnote>
  <w:endnote w:type="continuationSeparator" w:id="0">
    <w:p w14:paraId="4768865D" w14:textId="77777777" w:rsidR="0075467D" w:rsidRDefault="0075467D">
      <w:pPr>
        <w:spacing w:line="240" w:lineRule="auto"/>
      </w:pPr>
      <w:r>
        <w:continuationSeparator/>
      </w:r>
    </w:p>
  </w:endnote>
  <w:endnote w:type="continuationNotice" w:id="1">
    <w:p w14:paraId="2164E171" w14:textId="77777777" w:rsidR="0075467D" w:rsidRDefault="0075467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33ABD9D7"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73AA5C2B" wp14:editId="699EDE58">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62D0CE71"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A4A8A6" w14:textId="77777777" w:rsidR="0075467D" w:rsidRDefault="0075467D">
      <w:pPr>
        <w:spacing w:line="240" w:lineRule="auto"/>
      </w:pPr>
      <w:r>
        <w:separator/>
      </w:r>
    </w:p>
  </w:footnote>
  <w:footnote w:type="continuationSeparator" w:id="0">
    <w:p w14:paraId="2375CBF1" w14:textId="77777777" w:rsidR="0075467D" w:rsidRDefault="0075467D">
      <w:pPr>
        <w:spacing w:line="240" w:lineRule="auto"/>
      </w:pPr>
      <w:r>
        <w:continuationSeparator/>
      </w:r>
    </w:p>
  </w:footnote>
  <w:footnote w:type="continuationNotice" w:id="1">
    <w:p w14:paraId="0044B609" w14:textId="77777777" w:rsidR="0075467D" w:rsidRDefault="0075467D">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A094E" w14:textId="77777777" w:rsidR="0039035C" w:rsidRDefault="0039035C" w:rsidP="0039035C">
    <w:pPr>
      <w:pStyle w:val="Header"/>
      <w:jc w:val="right"/>
    </w:pPr>
    <w:r>
      <w:t>AJC20MCA-I0</w:t>
    </w:r>
    <w:r w:rsidR="003008A4">
      <w:t>41 Josna Mary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5624022"/>
    <w:multiLevelType w:val="hybridMultilevel"/>
    <w:tmpl w:val="4FA03A2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4" w15:restartNumberingAfterBreak="0">
    <w:nsid w:val="41D95A77"/>
    <w:multiLevelType w:val="hybridMultilevel"/>
    <w:tmpl w:val="8BFE323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94703"/>
    <w:multiLevelType w:val="hybridMultilevel"/>
    <w:tmpl w:val="872E5C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82343369">
    <w:abstractNumId w:val="25"/>
  </w:num>
  <w:num w:numId="2" w16cid:durableId="849640271">
    <w:abstractNumId w:val="25"/>
    <w:lvlOverride w:ilvl="0">
      <w:startOverride w:val="1"/>
    </w:lvlOverride>
  </w:num>
  <w:num w:numId="3" w16cid:durableId="57940021">
    <w:abstractNumId w:val="25"/>
  </w:num>
  <w:num w:numId="4" w16cid:durableId="1703046838">
    <w:abstractNumId w:val="25"/>
    <w:lvlOverride w:ilvl="0">
      <w:startOverride w:val="1"/>
    </w:lvlOverride>
  </w:num>
  <w:num w:numId="5" w16cid:durableId="1384983550">
    <w:abstractNumId w:val="8"/>
  </w:num>
  <w:num w:numId="6" w16cid:durableId="1351493420">
    <w:abstractNumId w:val="25"/>
    <w:lvlOverride w:ilvl="0">
      <w:startOverride w:val="1"/>
    </w:lvlOverride>
  </w:num>
  <w:num w:numId="7" w16cid:durableId="1963268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025490">
    <w:abstractNumId w:val="10"/>
  </w:num>
  <w:num w:numId="9" w16cid:durableId="19417959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56420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4965322">
    <w:abstractNumId w:val="7"/>
  </w:num>
  <w:num w:numId="12" w16cid:durableId="1436244301">
    <w:abstractNumId w:val="6"/>
  </w:num>
  <w:num w:numId="13" w16cid:durableId="2041710034">
    <w:abstractNumId w:val="5"/>
  </w:num>
  <w:num w:numId="14" w16cid:durableId="139468286">
    <w:abstractNumId w:val="4"/>
  </w:num>
  <w:num w:numId="15" w16cid:durableId="2067756125">
    <w:abstractNumId w:val="3"/>
  </w:num>
  <w:num w:numId="16" w16cid:durableId="2017151362">
    <w:abstractNumId w:val="2"/>
  </w:num>
  <w:num w:numId="17" w16cid:durableId="1752507318">
    <w:abstractNumId w:val="1"/>
  </w:num>
  <w:num w:numId="18" w16cid:durableId="87624017">
    <w:abstractNumId w:val="0"/>
  </w:num>
  <w:num w:numId="19" w16cid:durableId="955604453">
    <w:abstractNumId w:val="27"/>
  </w:num>
  <w:num w:numId="20" w16cid:durableId="1620914200">
    <w:abstractNumId w:val="9"/>
  </w:num>
  <w:num w:numId="21" w16cid:durableId="1392197499">
    <w:abstractNumId w:val="22"/>
  </w:num>
  <w:num w:numId="22" w16cid:durableId="152765332">
    <w:abstractNumId w:val="21"/>
  </w:num>
  <w:num w:numId="23" w16cid:durableId="456411577">
    <w:abstractNumId w:val="20"/>
  </w:num>
  <w:num w:numId="24" w16cid:durableId="1601136377">
    <w:abstractNumId w:val="15"/>
  </w:num>
  <w:num w:numId="25" w16cid:durableId="18232778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51542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92168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84762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30536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5677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81229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75142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53916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048144">
    <w:abstractNumId w:val="17"/>
  </w:num>
  <w:num w:numId="35" w16cid:durableId="1791129016">
    <w:abstractNumId w:val="23"/>
  </w:num>
  <w:num w:numId="36" w16cid:durableId="1825782066">
    <w:abstractNumId w:val="28"/>
  </w:num>
  <w:num w:numId="37" w16cid:durableId="1527716477">
    <w:abstractNumId w:val="19"/>
  </w:num>
  <w:num w:numId="38" w16cid:durableId="1653827228">
    <w:abstractNumId w:val="14"/>
  </w:num>
  <w:num w:numId="39" w16cid:durableId="244803372">
    <w:abstractNumId w:val="18"/>
  </w:num>
  <w:num w:numId="40" w16cid:durableId="1051729037">
    <w:abstractNumId w:val="24"/>
  </w:num>
  <w:num w:numId="41" w16cid:durableId="1492866514">
    <w:abstractNumId w:val="11"/>
  </w:num>
  <w:num w:numId="42" w16cid:durableId="735935292">
    <w:abstractNumId w:val="26"/>
  </w:num>
  <w:num w:numId="43" w16cid:durableId="535199340">
    <w:abstractNumId w:val="16"/>
  </w:num>
  <w:num w:numId="44" w16cid:durableId="1144616168">
    <w:abstractNumId w:val="13"/>
  </w:num>
  <w:num w:numId="45" w16cid:durableId="19946017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F00E7"/>
    <w:rsid w:val="00126164"/>
    <w:rsid w:val="00126DF8"/>
    <w:rsid w:val="00152A36"/>
    <w:rsid w:val="0016766E"/>
    <w:rsid w:val="00170063"/>
    <w:rsid w:val="00175643"/>
    <w:rsid w:val="001B2338"/>
    <w:rsid w:val="002061A9"/>
    <w:rsid w:val="00217B64"/>
    <w:rsid w:val="00217D14"/>
    <w:rsid w:val="00235579"/>
    <w:rsid w:val="00244C2F"/>
    <w:rsid w:val="00257FAA"/>
    <w:rsid w:val="00263938"/>
    <w:rsid w:val="002E78EB"/>
    <w:rsid w:val="002F25A8"/>
    <w:rsid w:val="003008A4"/>
    <w:rsid w:val="0031423D"/>
    <w:rsid w:val="003407A9"/>
    <w:rsid w:val="00340DC9"/>
    <w:rsid w:val="00350BD5"/>
    <w:rsid w:val="0039035C"/>
    <w:rsid w:val="003A7B38"/>
    <w:rsid w:val="00405C13"/>
    <w:rsid w:val="00444F02"/>
    <w:rsid w:val="00456B30"/>
    <w:rsid w:val="00490CC6"/>
    <w:rsid w:val="004F05F9"/>
    <w:rsid w:val="00543495"/>
    <w:rsid w:val="005509B2"/>
    <w:rsid w:val="005556DB"/>
    <w:rsid w:val="0058175E"/>
    <w:rsid w:val="00581AF7"/>
    <w:rsid w:val="005C6D45"/>
    <w:rsid w:val="005D58F7"/>
    <w:rsid w:val="00617D63"/>
    <w:rsid w:val="00643D1A"/>
    <w:rsid w:val="00674588"/>
    <w:rsid w:val="006A3780"/>
    <w:rsid w:val="006A7B57"/>
    <w:rsid w:val="006D44C5"/>
    <w:rsid w:val="00713672"/>
    <w:rsid w:val="0073562D"/>
    <w:rsid w:val="0075467D"/>
    <w:rsid w:val="007927CB"/>
    <w:rsid w:val="00797C16"/>
    <w:rsid w:val="007A3441"/>
    <w:rsid w:val="007B07DE"/>
    <w:rsid w:val="008270A2"/>
    <w:rsid w:val="00853F77"/>
    <w:rsid w:val="00885CE1"/>
    <w:rsid w:val="008907FF"/>
    <w:rsid w:val="00892241"/>
    <w:rsid w:val="008B696C"/>
    <w:rsid w:val="008B6BEE"/>
    <w:rsid w:val="008C2071"/>
    <w:rsid w:val="008F1C71"/>
    <w:rsid w:val="008F78D7"/>
    <w:rsid w:val="00903243"/>
    <w:rsid w:val="009200C1"/>
    <w:rsid w:val="0092197E"/>
    <w:rsid w:val="009610C6"/>
    <w:rsid w:val="00980085"/>
    <w:rsid w:val="00997127"/>
    <w:rsid w:val="009D216F"/>
    <w:rsid w:val="009D3248"/>
    <w:rsid w:val="00A65E8A"/>
    <w:rsid w:val="00A87896"/>
    <w:rsid w:val="00AC1EE7"/>
    <w:rsid w:val="00AF1E76"/>
    <w:rsid w:val="00B650C6"/>
    <w:rsid w:val="00BA63C2"/>
    <w:rsid w:val="00BC6939"/>
    <w:rsid w:val="00BE1875"/>
    <w:rsid w:val="00BE45C8"/>
    <w:rsid w:val="00BF2331"/>
    <w:rsid w:val="00BF68F5"/>
    <w:rsid w:val="00BF7463"/>
    <w:rsid w:val="00C30889"/>
    <w:rsid w:val="00C90A2E"/>
    <w:rsid w:val="00CC5861"/>
    <w:rsid w:val="00CE202C"/>
    <w:rsid w:val="00D30B81"/>
    <w:rsid w:val="00D3649E"/>
    <w:rsid w:val="00D5627C"/>
    <w:rsid w:val="00D65327"/>
    <w:rsid w:val="00DB2DEB"/>
    <w:rsid w:val="00DE259D"/>
    <w:rsid w:val="00DF0FDA"/>
    <w:rsid w:val="00E142DA"/>
    <w:rsid w:val="00E16F51"/>
    <w:rsid w:val="00E46776"/>
    <w:rsid w:val="00EB0B6E"/>
    <w:rsid w:val="00EB5331"/>
    <w:rsid w:val="00EE70C1"/>
    <w:rsid w:val="00F11050"/>
    <w:rsid w:val="00F169E1"/>
    <w:rsid w:val="00F40780"/>
    <w:rsid w:val="00F74B6E"/>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0C0B7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244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Josnamaryt/DCEE_Miniproject2.gi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Josnamaryt/DCEE_Miniproject2.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3</Pages>
  <Words>241</Words>
  <Characters>1377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1615</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commerce empowerment ecosystem (dcee)</dc:title>
  <dc:subject>20INMCA509 - Mini Project 2</dc:subject>
  <dc:creator/>
  <cp:keywords/>
  <dc:description/>
  <cp:lastModifiedBy/>
  <cp:revision>1</cp:revision>
  <dcterms:created xsi:type="dcterms:W3CDTF">2024-06-11T16:37:00Z</dcterms:created>
  <dcterms:modified xsi:type="dcterms:W3CDTF">2024-08-09T16:15:00Z</dcterms:modified>
</cp:coreProperties>
</file>