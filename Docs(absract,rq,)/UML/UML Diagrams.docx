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EDBF4" w14:textId="537F34CE" w:rsidR="00502704" w:rsidRPr="00DD664F" w:rsidRDefault="00C9250B" w:rsidP="0061614E">
      <w:pPr>
        <w:pStyle w:val="TOCHeading"/>
        <w:rPr>
          <w:szCs w:val="44"/>
        </w:rPr>
      </w:pPr>
      <w:r>
        <w:rPr>
          <w:sz w:val="48"/>
          <w:szCs w:val="28"/>
        </w:rPr>
        <w:t>UML DIAGRAMS</w:t>
      </w:r>
    </w:p>
    <w:p w14:paraId="4A076D27" w14:textId="20181AAA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4DC3E7FE" w14:textId="51466B10" w:rsidR="007F7D73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86204E" wp14:editId="63270424">
            <wp:extent cx="4676775" cy="5513698"/>
            <wp:effectExtent l="0" t="0" r="0" b="0"/>
            <wp:docPr id="83447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9308" name="Picture 8344793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281" cy="55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DE9" w14:textId="48CF3AFE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7559B" w14:textId="02DE1BC0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3AA9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9FA9A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325C2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5C4F" w14:textId="581C3E02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06445F4D" w14:textId="50DD63B1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4668F9" wp14:editId="753A1596">
            <wp:extent cx="4410075" cy="6685527"/>
            <wp:effectExtent l="0" t="0" r="0" b="1270"/>
            <wp:docPr id="1555484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4952" name="Picture 15554849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104" cy="6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065A" w14:textId="77777777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F2A17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4B98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BD0E31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B2DAA" w14:textId="6B5F5141" w:rsidR="00DD664F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50B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76D77B62" w14:textId="651BAC7C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6612722" w14:textId="0092EE34" w:rsidR="00C9250B" w:rsidRDefault="00B563A6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8FF4F" wp14:editId="5F6D4356">
            <wp:extent cx="5943600" cy="5900420"/>
            <wp:effectExtent l="0" t="0" r="0" b="5080"/>
            <wp:docPr id="115947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4866" name="Picture 11594748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843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6B9837BC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4EFDD2F8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1C27ECCE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7E1C438A" w14:textId="4C636509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Diagram</w:t>
      </w:r>
    </w:p>
    <w:p w14:paraId="791A327C" w14:textId="421BC0D7" w:rsidR="00C9250B" w:rsidRDefault="00802EE2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1C91A" wp14:editId="13CB7CE7">
            <wp:extent cx="4848225" cy="6238501"/>
            <wp:effectExtent l="0" t="0" r="0" b="0"/>
            <wp:docPr id="52337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71248" name="Picture 5233712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646" cy="62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8A17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4B663492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10394FD4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1274A66C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68E187D3" w14:textId="77777777" w:rsidR="006D55EE" w:rsidRDefault="006D55EE" w:rsidP="00C9250B">
      <w:pPr>
        <w:rPr>
          <w:rFonts w:ascii="Times New Roman" w:hAnsi="Times New Roman" w:cs="Times New Roman"/>
          <w:sz w:val="24"/>
          <w:szCs w:val="24"/>
        </w:rPr>
      </w:pPr>
    </w:p>
    <w:p w14:paraId="195B4E2E" w14:textId="01B832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Object Diagram</w:t>
      </w:r>
    </w:p>
    <w:p w14:paraId="5081B0FF" w14:textId="5858BCC3" w:rsidR="007F7D73" w:rsidRPr="00C9250B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E79F4" wp14:editId="60D9D711">
            <wp:extent cx="5943600" cy="5325745"/>
            <wp:effectExtent l="0" t="0" r="0" b="8255"/>
            <wp:docPr id="1667176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76247" name="Picture 16671762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D73" w:rsidRPr="00C9250B" w:rsidSect="00076E97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1BAE4" w14:textId="77777777" w:rsidR="00576B7A" w:rsidRDefault="00576B7A">
      <w:pPr>
        <w:spacing w:line="240" w:lineRule="auto"/>
      </w:pPr>
      <w:r>
        <w:separator/>
      </w:r>
    </w:p>
  </w:endnote>
  <w:endnote w:type="continuationSeparator" w:id="0">
    <w:p w14:paraId="5BFA97A0" w14:textId="77777777" w:rsidR="00576B7A" w:rsidRDefault="00576B7A">
      <w:pPr>
        <w:spacing w:line="240" w:lineRule="auto"/>
      </w:pPr>
      <w:r>
        <w:continuationSeparator/>
      </w:r>
    </w:p>
  </w:endnote>
  <w:endnote w:type="continuationNotice" w:id="1">
    <w:p w14:paraId="518D467D" w14:textId="77777777" w:rsidR="00576B7A" w:rsidRDefault="00576B7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5998352"/>
      <w:docPartObj>
        <w:docPartGallery w:val="Page Numbers (Bottom of Page)"/>
        <w:docPartUnique/>
      </w:docPartObj>
    </w:sdtPr>
    <w:sdtContent>
      <w:p w14:paraId="5CEAA791" w14:textId="77777777" w:rsidR="005C6D45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08CF6702" wp14:editId="17AF66D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5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312B507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AFA64" w14:textId="77777777" w:rsidR="00576B7A" w:rsidRDefault="00576B7A">
      <w:pPr>
        <w:spacing w:line="240" w:lineRule="auto"/>
      </w:pPr>
      <w:r>
        <w:separator/>
      </w:r>
    </w:p>
  </w:footnote>
  <w:footnote w:type="continuationSeparator" w:id="0">
    <w:p w14:paraId="6D0777C7" w14:textId="77777777" w:rsidR="00576B7A" w:rsidRDefault="00576B7A">
      <w:pPr>
        <w:spacing w:line="240" w:lineRule="auto"/>
      </w:pPr>
      <w:r>
        <w:continuationSeparator/>
      </w:r>
    </w:p>
  </w:footnote>
  <w:footnote w:type="continuationNotice" w:id="1">
    <w:p w14:paraId="3B3B56C4" w14:textId="77777777" w:rsidR="00576B7A" w:rsidRDefault="00576B7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5640B" w14:textId="77777777" w:rsidR="0039035C" w:rsidRDefault="00000000" w:rsidP="0039035C">
    <w:pPr>
      <w:pStyle w:val="Header"/>
      <w:jc w:val="right"/>
    </w:pPr>
    <w:r>
      <w:t>AJC20MCA-I0</w:t>
    </w:r>
    <w:r w:rsidR="003008A4">
      <w:t>41 Josna Mary Thomas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57940021">
    <w:abstractNumId w:val="9"/>
  </w:num>
  <w:num w:numId="2" w16cid:durableId="1384983550">
    <w:abstractNumId w:val="8"/>
  </w:num>
  <w:num w:numId="3" w16cid:durableId="1034965322">
    <w:abstractNumId w:val="7"/>
  </w:num>
  <w:num w:numId="4" w16cid:durableId="1436244301">
    <w:abstractNumId w:val="6"/>
  </w:num>
  <w:num w:numId="5" w16cid:durableId="2041710034">
    <w:abstractNumId w:val="5"/>
  </w:num>
  <w:num w:numId="6" w16cid:durableId="139468286">
    <w:abstractNumId w:val="4"/>
  </w:num>
  <w:num w:numId="7" w16cid:durableId="2067756125">
    <w:abstractNumId w:val="3"/>
  </w:num>
  <w:num w:numId="8" w16cid:durableId="2017151362">
    <w:abstractNumId w:val="2"/>
  </w:num>
  <w:num w:numId="9" w16cid:durableId="1752507318">
    <w:abstractNumId w:val="1"/>
  </w:num>
  <w:num w:numId="10" w16cid:durableId="876240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03F0"/>
    <w:rsid w:val="00011197"/>
    <w:rsid w:val="00016748"/>
    <w:rsid w:val="0002509F"/>
    <w:rsid w:val="0002523F"/>
    <w:rsid w:val="00040D79"/>
    <w:rsid w:val="0006567E"/>
    <w:rsid w:val="000760DB"/>
    <w:rsid w:val="00076E97"/>
    <w:rsid w:val="000B0E09"/>
    <w:rsid w:val="000F00E7"/>
    <w:rsid w:val="0010255A"/>
    <w:rsid w:val="00126164"/>
    <w:rsid w:val="00156417"/>
    <w:rsid w:val="0016766E"/>
    <w:rsid w:val="00170063"/>
    <w:rsid w:val="00175643"/>
    <w:rsid w:val="001B2338"/>
    <w:rsid w:val="001F6DE1"/>
    <w:rsid w:val="002061A9"/>
    <w:rsid w:val="00217B64"/>
    <w:rsid w:val="00235579"/>
    <w:rsid w:val="00257FAA"/>
    <w:rsid w:val="002602C4"/>
    <w:rsid w:val="00263938"/>
    <w:rsid w:val="00276218"/>
    <w:rsid w:val="002A75E9"/>
    <w:rsid w:val="002B21B9"/>
    <w:rsid w:val="002E78EB"/>
    <w:rsid w:val="002F25A8"/>
    <w:rsid w:val="003008A4"/>
    <w:rsid w:val="0031423D"/>
    <w:rsid w:val="003407A9"/>
    <w:rsid w:val="00340DC9"/>
    <w:rsid w:val="00350BD5"/>
    <w:rsid w:val="00372217"/>
    <w:rsid w:val="0038295C"/>
    <w:rsid w:val="0039035C"/>
    <w:rsid w:val="003A7B38"/>
    <w:rsid w:val="00405C13"/>
    <w:rsid w:val="00405E93"/>
    <w:rsid w:val="00413D4F"/>
    <w:rsid w:val="00444F02"/>
    <w:rsid w:val="00456B30"/>
    <w:rsid w:val="004635E3"/>
    <w:rsid w:val="00490CC6"/>
    <w:rsid w:val="004B6F49"/>
    <w:rsid w:val="004F05F9"/>
    <w:rsid w:val="004F1526"/>
    <w:rsid w:val="00502704"/>
    <w:rsid w:val="00526D92"/>
    <w:rsid w:val="00543495"/>
    <w:rsid w:val="005509B2"/>
    <w:rsid w:val="005556DB"/>
    <w:rsid w:val="00576B7A"/>
    <w:rsid w:val="0058175E"/>
    <w:rsid w:val="005C6D45"/>
    <w:rsid w:val="005D21D2"/>
    <w:rsid w:val="005D58F7"/>
    <w:rsid w:val="0061614E"/>
    <w:rsid w:val="00617D63"/>
    <w:rsid w:val="00637467"/>
    <w:rsid w:val="00643D1A"/>
    <w:rsid w:val="00674588"/>
    <w:rsid w:val="006A3780"/>
    <w:rsid w:val="006A7B57"/>
    <w:rsid w:val="006C21C1"/>
    <w:rsid w:val="006D1166"/>
    <w:rsid w:val="006D44C5"/>
    <w:rsid w:val="006D55EE"/>
    <w:rsid w:val="00713672"/>
    <w:rsid w:val="0073562D"/>
    <w:rsid w:val="00776BBE"/>
    <w:rsid w:val="007927CB"/>
    <w:rsid w:val="00797C16"/>
    <w:rsid w:val="007A3441"/>
    <w:rsid w:val="007B07DE"/>
    <w:rsid w:val="007F7D73"/>
    <w:rsid w:val="00801960"/>
    <w:rsid w:val="00802EE2"/>
    <w:rsid w:val="008270A2"/>
    <w:rsid w:val="00853F77"/>
    <w:rsid w:val="00885CE1"/>
    <w:rsid w:val="008907FF"/>
    <w:rsid w:val="008A4C60"/>
    <w:rsid w:val="008B696C"/>
    <w:rsid w:val="008B6BEE"/>
    <w:rsid w:val="008C2071"/>
    <w:rsid w:val="008C469E"/>
    <w:rsid w:val="008F1C71"/>
    <w:rsid w:val="008F78D7"/>
    <w:rsid w:val="0090610E"/>
    <w:rsid w:val="009200C1"/>
    <w:rsid w:val="0092197E"/>
    <w:rsid w:val="009524C1"/>
    <w:rsid w:val="00965A3F"/>
    <w:rsid w:val="00965B88"/>
    <w:rsid w:val="00980085"/>
    <w:rsid w:val="00997127"/>
    <w:rsid w:val="00997F6C"/>
    <w:rsid w:val="009D216F"/>
    <w:rsid w:val="009D3248"/>
    <w:rsid w:val="009E2705"/>
    <w:rsid w:val="00A0567B"/>
    <w:rsid w:val="00A121D6"/>
    <w:rsid w:val="00A36022"/>
    <w:rsid w:val="00A41D39"/>
    <w:rsid w:val="00A447B0"/>
    <w:rsid w:val="00A46FD1"/>
    <w:rsid w:val="00A47DE0"/>
    <w:rsid w:val="00A65E8A"/>
    <w:rsid w:val="00A87896"/>
    <w:rsid w:val="00AB57AB"/>
    <w:rsid w:val="00AC1EE7"/>
    <w:rsid w:val="00AD6E0F"/>
    <w:rsid w:val="00B3120E"/>
    <w:rsid w:val="00B41E89"/>
    <w:rsid w:val="00B441A0"/>
    <w:rsid w:val="00B563A6"/>
    <w:rsid w:val="00B609D1"/>
    <w:rsid w:val="00B650C6"/>
    <w:rsid w:val="00BA63C2"/>
    <w:rsid w:val="00BB3CF6"/>
    <w:rsid w:val="00BC6939"/>
    <w:rsid w:val="00BE1875"/>
    <w:rsid w:val="00BE45C8"/>
    <w:rsid w:val="00BF2331"/>
    <w:rsid w:val="00BF7463"/>
    <w:rsid w:val="00C30889"/>
    <w:rsid w:val="00C90A2E"/>
    <w:rsid w:val="00C9250B"/>
    <w:rsid w:val="00CB177A"/>
    <w:rsid w:val="00CC5861"/>
    <w:rsid w:val="00CE202C"/>
    <w:rsid w:val="00CE614E"/>
    <w:rsid w:val="00D30B81"/>
    <w:rsid w:val="00D31F16"/>
    <w:rsid w:val="00D3649E"/>
    <w:rsid w:val="00D5627C"/>
    <w:rsid w:val="00D65327"/>
    <w:rsid w:val="00D84941"/>
    <w:rsid w:val="00DB2DEB"/>
    <w:rsid w:val="00DB4367"/>
    <w:rsid w:val="00DD664F"/>
    <w:rsid w:val="00DE259D"/>
    <w:rsid w:val="00DF0FDA"/>
    <w:rsid w:val="00E025DF"/>
    <w:rsid w:val="00E142DA"/>
    <w:rsid w:val="00E16B7C"/>
    <w:rsid w:val="00E16F51"/>
    <w:rsid w:val="00E17544"/>
    <w:rsid w:val="00E705AA"/>
    <w:rsid w:val="00EA24DD"/>
    <w:rsid w:val="00EB0B6E"/>
    <w:rsid w:val="00EE5F6E"/>
    <w:rsid w:val="00EE70C1"/>
    <w:rsid w:val="00F169E1"/>
    <w:rsid w:val="00F4189C"/>
    <w:rsid w:val="00F74B6E"/>
    <w:rsid w:val="00F77B79"/>
    <w:rsid w:val="00F866A8"/>
    <w:rsid w:val="00FB1464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8D1F0A"/>
  <w15:chartTrackingRefBased/>
  <w15:docId w15:val="{6A85CFBA-36B3-4284-954E-B25E1063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D4F"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msonormal0">
    <w:name w:val="msonormal"/>
    <w:basedOn w:val="Normal"/>
    <w:rsid w:val="00DD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258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commerce empowerment ecosystem (dcee)</vt:lpstr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commerce empowerment ecosystem (dcee)</dc:title>
  <dc:subject>20INMCA509 - Mini Project 2</dc:subject>
  <cp:lastModifiedBy>Josna Mary Thomas</cp:lastModifiedBy>
  <cp:revision>33</cp:revision>
  <dcterms:created xsi:type="dcterms:W3CDTF">2024-06-11T16:37:00Z</dcterms:created>
  <dcterms:modified xsi:type="dcterms:W3CDTF">2024-08-10T06:17:00Z</dcterms:modified>
</cp:coreProperties>
</file>