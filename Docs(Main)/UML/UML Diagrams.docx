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1EDBF4" w14:textId="537F34CE" w:rsidR="00502704" w:rsidRPr="00DD664F" w:rsidRDefault="00C9250B" w:rsidP="0061614E">
      <w:pPr>
        <w:pStyle w:val="TOCHeading"/>
        <w:rPr>
          <w:szCs w:val="44"/>
        </w:rPr>
      </w:pPr>
      <w:r>
        <w:rPr>
          <w:sz w:val="48"/>
          <w:szCs w:val="28"/>
        </w:rPr>
        <w:t>UML DIAGRAMS</w:t>
      </w:r>
    </w:p>
    <w:p w14:paraId="4A076D27" w14:textId="20181AAA" w:rsidR="007F7D73" w:rsidRDefault="007F7D73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Use case diagram</w:t>
      </w:r>
    </w:p>
    <w:p w14:paraId="4DC3E7FE" w14:textId="264DCC8B" w:rsidR="007F7D73" w:rsidRDefault="00166797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1ACB762" wp14:editId="339801C6">
            <wp:extent cx="3057525" cy="5742705"/>
            <wp:effectExtent l="0" t="0" r="0" b="0"/>
            <wp:docPr id="1410740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40083" name="Picture 141074008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0764" cy="574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9DE9" w14:textId="48CF3AFE" w:rsidR="007F7D73" w:rsidRDefault="007F7D73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D7559B" w14:textId="02DE1BC0" w:rsidR="005D21D2" w:rsidRDefault="005D21D2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83AA9E" w14:textId="77777777" w:rsidR="005D21D2" w:rsidRDefault="005D21D2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B9FA9A" w14:textId="77777777" w:rsidR="004F1526" w:rsidRDefault="004F1526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3325C2" w14:textId="77777777" w:rsidR="004F1526" w:rsidRDefault="004F1526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565C4F" w14:textId="581C3E02" w:rsidR="007F7D73" w:rsidRDefault="007F7D73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Activity Diagram</w:t>
      </w:r>
    </w:p>
    <w:p w14:paraId="42BD0E31" w14:textId="4F6F64F1" w:rsidR="005D21D2" w:rsidRDefault="002F6A1D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DDBDAD1" wp14:editId="38DD8D12">
            <wp:extent cx="6267375" cy="4038600"/>
            <wp:effectExtent l="0" t="0" r="635" b="0"/>
            <wp:docPr id="1206557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557700" name="Picture 120655770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1072" cy="404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4011" w14:textId="77777777" w:rsidR="009C5F64" w:rsidRDefault="009C5F64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7B2DAA" w14:textId="4BD16DEF" w:rsidR="00DD664F" w:rsidRDefault="00C9250B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250B">
        <w:rPr>
          <w:rFonts w:ascii="Times New Roman" w:hAnsi="Times New Roman" w:cs="Times New Roman"/>
          <w:b/>
          <w:bCs/>
          <w:sz w:val="24"/>
          <w:szCs w:val="24"/>
        </w:rPr>
        <w:t>Sequence Diagram</w:t>
      </w:r>
    </w:p>
    <w:p w14:paraId="76D77B62" w14:textId="651BAC7C" w:rsidR="00C9250B" w:rsidRDefault="00C9250B" w:rsidP="00C9250B">
      <w:pPr>
        <w:rPr>
          <w:rFonts w:ascii="Times New Roman" w:hAnsi="Times New Roman" w:cs="Times New Roman"/>
          <w:sz w:val="24"/>
          <w:szCs w:val="24"/>
        </w:rPr>
      </w:pPr>
    </w:p>
    <w:p w14:paraId="16612722" w14:textId="52785265" w:rsidR="00C9250B" w:rsidRDefault="002F6A1D" w:rsidP="00C925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FDDC42" wp14:editId="60869E5D">
            <wp:extent cx="6433469" cy="3886200"/>
            <wp:effectExtent l="0" t="0" r="5715" b="0"/>
            <wp:docPr id="18129035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03554" name="Picture 181290355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7807" cy="388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ECCE" w14:textId="77777777" w:rsidR="007F7D73" w:rsidRDefault="007F7D73" w:rsidP="00C9250B">
      <w:pPr>
        <w:rPr>
          <w:rFonts w:ascii="Times New Roman" w:hAnsi="Times New Roman" w:cs="Times New Roman"/>
          <w:sz w:val="24"/>
          <w:szCs w:val="24"/>
        </w:rPr>
      </w:pPr>
    </w:p>
    <w:p w14:paraId="7E1C438A" w14:textId="4C636509" w:rsidR="00C9250B" w:rsidRPr="009C5F64" w:rsidRDefault="00C9250B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5F64">
        <w:rPr>
          <w:rFonts w:ascii="Times New Roman" w:hAnsi="Times New Roman" w:cs="Times New Roman"/>
          <w:b/>
          <w:bCs/>
          <w:sz w:val="24"/>
          <w:szCs w:val="24"/>
        </w:rPr>
        <w:t>Class Diagram</w:t>
      </w:r>
    </w:p>
    <w:p w14:paraId="68E187D3" w14:textId="677D5D94" w:rsidR="006D55EE" w:rsidRDefault="002F6A1D" w:rsidP="00C925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39B044" wp14:editId="60FE428A">
            <wp:extent cx="6307322" cy="3810000"/>
            <wp:effectExtent l="0" t="0" r="0" b="0"/>
            <wp:docPr id="19971758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75897" name="Picture 199717589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838" cy="3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AE96" w14:textId="77777777" w:rsidR="00757CEA" w:rsidRDefault="00757CEA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5B4E2E" w14:textId="789315A1" w:rsidR="007F7D73" w:rsidRPr="00757CEA" w:rsidRDefault="007F7D73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7CEA">
        <w:rPr>
          <w:rFonts w:ascii="Times New Roman" w:hAnsi="Times New Roman" w:cs="Times New Roman"/>
          <w:b/>
          <w:bCs/>
          <w:sz w:val="24"/>
          <w:szCs w:val="24"/>
        </w:rPr>
        <w:t>Object Diagram</w:t>
      </w:r>
    </w:p>
    <w:p w14:paraId="5081B0FF" w14:textId="12022AD9" w:rsidR="007F7D73" w:rsidRPr="00C9250B" w:rsidRDefault="00F6148E" w:rsidP="00C925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32913C" wp14:editId="7FD8BF85">
            <wp:extent cx="5581650" cy="5001421"/>
            <wp:effectExtent l="0" t="0" r="0" b="8890"/>
            <wp:docPr id="1177800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00684" name="Picture 117780068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3151" cy="500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7D73" w:rsidRPr="00C9250B" w:rsidSect="00076E97">
      <w:headerReference w:type="default" r:id="rId14"/>
      <w:footerReference w:type="default" r:id="rId15"/>
      <w:pgSz w:w="12240" w:h="15840"/>
      <w:pgMar w:top="1440" w:right="1440" w:bottom="1440" w:left="1440" w:header="288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FD83AA" w14:textId="77777777" w:rsidR="00CD7749" w:rsidRDefault="00CD7749">
      <w:pPr>
        <w:spacing w:line="240" w:lineRule="auto"/>
      </w:pPr>
      <w:r>
        <w:separator/>
      </w:r>
    </w:p>
  </w:endnote>
  <w:endnote w:type="continuationSeparator" w:id="0">
    <w:p w14:paraId="037F3954" w14:textId="77777777" w:rsidR="00CD7749" w:rsidRDefault="00CD7749">
      <w:pPr>
        <w:spacing w:line="240" w:lineRule="auto"/>
      </w:pPr>
      <w:r>
        <w:continuationSeparator/>
      </w:r>
    </w:p>
  </w:endnote>
  <w:endnote w:type="continuationNotice" w:id="1">
    <w:p w14:paraId="6802FE81" w14:textId="77777777" w:rsidR="00CD7749" w:rsidRDefault="00CD7749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35998352"/>
      <w:docPartObj>
        <w:docPartGallery w:val="Page Numbers (Bottom of Page)"/>
        <w:docPartUnique/>
      </w:docPartObj>
    </w:sdtPr>
    <w:sdtContent>
      <w:p w14:paraId="5CEAA791" w14:textId="77777777" w:rsidR="005C6D45" w:rsidRDefault="00000000">
        <w:pPr>
          <w:pStyle w:val="Footer"/>
          <w:jc w:val="right"/>
        </w:pPr>
        <w:r w:rsidRPr="00F74B6E">
          <w:rPr>
            <w:noProof/>
            <w:lang w:val="en-IN" w:eastAsia="en-IN" w:bidi="ml-IN"/>
          </w:rPr>
          <w:drawing>
            <wp:anchor distT="0" distB="0" distL="114300" distR="114300" simplePos="0" relativeHeight="251658240" behindDoc="0" locked="0" layoutInCell="1" allowOverlap="1" wp14:anchorId="08CF6702" wp14:editId="17AF66DC">
              <wp:simplePos x="0" y="0"/>
              <wp:positionH relativeFrom="column">
                <wp:posOffset>0</wp:posOffset>
              </wp:positionH>
              <wp:positionV relativeFrom="paragraph">
                <wp:posOffset>-635</wp:posOffset>
              </wp:positionV>
              <wp:extent cx="2527300" cy="571239"/>
              <wp:effectExtent l="0" t="0" r="6350" b="635"/>
              <wp:wrapNone/>
              <wp:docPr id="4" name="Picture 4" descr="D:\Downloads\mca_logo (1)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Picture 2" descr="D:\Downloads\mca_logo (1).jp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527300" cy="57123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2F25A8">
          <w:t xml:space="preserve">Page | </w:t>
        </w:r>
        <w:r w:rsidR="002F25A8">
          <w:fldChar w:fldCharType="begin"/>
        </w:r>
        <w:r w:rsidR="002F25A8">
          <w:instrText xml:space="preserve"> PAGE   \* MERGEFORMAT </w:instrText>
        </w:r>
        <w:r w:rsidR="002F25A8">
          <w:fldChar w:fldCharType="separate"/>
        </w:r>
        <w:r>
          <w:rPr>
            <w:noProof/>
          </w:rPr>
          <w:t>5</w:t>
        </w:r>
        <w:r w:rsidR="002F25A8">
          <w:rPr>
            <w:noProof/>
          </w:rPr>
          <w:fldChar w:fldCharType="end"/>
        </w:r>
        <w:r w:rsidR="002F25A8">
          <w:t xml:space="preserve"> </w:t>
        </w:r>
      </w:p>
    </w:sdtContent>
  </w:sdt>
  <w:p w14:paraId="312B5073" w14:textId="77777777" w:rsidR="005C6D45" w:rsidRDefault="005C6D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C78C36" w14:textId="77777777" w:rsidR="00CD7749" w:rsidRDefault="00CD7749">
      <w:pPr>
        <w:spacing w:line="240" w:lineRule="auto"/>
      </w:pPr>
      <w:r>
        <w:separator/>
      </w:r>
    </w:p>
  </w:footnote>
  <w:footnote w:type="continuationSeparator" w:id="0">
    <w:p w14:paraId="640F139F" w14:textId="77777777" w:rsidR="00CD7749" w:rsidRDefault="00CD7749">
      <w:pPr>
        <w:spacing w:line="240" w:lineRule="auto"/>
      </w:pPr>
      <w:r>
        <w:continuationSeparator/>
      </w:r>
    </w:p>
  </w:footnote>
  <w:footnote w:type="continuationNotice" w:id="1">
    <w:p w14:paraId="48D63489" w14:textId="77777777" w:rsidR="00CD7749" w:rsidRDefault="00CD7749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E5640B" w14:textId="77777777" w:rsidR="0039035C" w:rsidRDefault="00000000" w:rsidP="0039035C">
    <w:pPr>
      <w:pStyle w:val="Header"/>
      <w:jc w:val="right"/>
    </w:pPr>
    <w:r>
      <w:t>AJC20MCA-I0</w:t>
    </w:r>
    <w:r w:rsidR="003008A4">
      <w:t>41 Josna Mary Thomas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7A4C77C6"/>
    <w:multiLevelType w:val="multilevel"/>
    <w:tmpl w:val="FA005712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num w:numId="1" w16cid:durableId="57940021">
    <w:abstractNumId w:val="9"/>
  </w:num>
  <w:num w:numId="2" w16cid:durableId="1384983550">
    <w:abstractNumId w:val="8"/>
  </w:num>
  <w:num w:numId="3" w16cid:durableId="1034965322">
    <w:abstractNumId w:val="7"/>
  </w:num>
  <w:num w:numId="4" w16cid:durableId="1436244301">
    <w:abstractNumId w:val="6"/>
  </w:num>
  <w:num w:numId="5" w16cid:durableId="2041710034">
    <w:abstractNumId w:val="5"/>
  </w:num>
  <w:num w:numId="6" w16cid:durableId="139468286">
    <w:abstractNumId w:val="4"/>
  </w:num>
  <w:num w:numId="7" w16cid:durableId="2067756125">
    <w:abstractNumId w:val="3"/>
  </w:num>
  <w:num w:numId="8" w16cid:durableId="2017151362">
    <w:abstractNumId w:val="2"/>
  </w:num>
  <w:num w:numId="9" w16cid:durableId="1752507318">
    <w:abstractNumId w:val="1"/>
  </w:num>
  <w:num w:numId="10" w16cid:durableId="87624017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6E97"/>
    <w:rsid w:val="000003F0"/>
    <w:rsid w:val="00011197"/>
    <w:rsid w:val="00016748"/>
    <w:rsid w:val="0002509F"/>
    <w:rsid w:val="0002523F"/>
    <w:rsid w:val="00040D79"/>
    <w:rsid w:val="0006567E"/>
    <w:rsid w:val="000760DB"/>
    <w:rsid w:val="00076E97"/>
    <w:rsid w:val="000B0E09"/>
    <w:rsid w:val="000F00E7"/>
    <w:rsid w:val="0010255A"/>
    <w:rsid w:val="00126164"/>
    <w:rsid w:val="00156417"/>
    <w:rsid w:val="00166797"/>
    <w:rsid w:val="0016766E"/>
    <w:rsid w:val="00170063"/>
    <w:rsid w:val="00175643"/>
    <w:rsid w:val="001B2338"/>
    <w:rsid w:val="001F6DE1"/>
    <w:rsid w:val="002061A9"/>
    <w:rsid w:val="00217B64"/>
    <w:rsid w:val="00235579"/>
    <w:rsid w:val="00257FAA"/>
    <w:rsid w:val="002602C4"/>
    <w:rsid w:val="00263938"/>
    <w:rsid w:val="00276218"/>
    <w:rsid w:val="002A75E9"/>
    <w:rsid w:val="002B21B9"/>
    <w:rsid w:val="002E78EB"/>
    <w:rsid w:val="002F25A8"/>
    <w:rsid w:val="002F6A1D"/>
    <w:rsid w:val="003008A4"/>
    <w:rsid w:val="0031423D"/>
    <w:rsid w:val="003407A9"/>
    <w:rsid w:val="00340DC9"/>
    <w:rsid w:val="00350BD5"/>
    <w:rsid w:val="00372217"/>
    <w:rsid w:val="0038295C"/>
    <w:rsid w:val="0039035C"/>
    <w:rsid w:val="003A7B38"/>
    <w:rsid w:val="00405C13"/>
    <w:rsid w:val="00405E93"/>
    <w:rsid w:val="00413D4F"/>
    <w:rsid w:val="00427356"/>
    <w:rsid w:val="00444F02"/>
    <w:rsid w:val="00456B30"/>
    <w:rsid w:val="004635E3"/>
    <w:rsid w:val="00490CC6"/>
    <w:rsid w:val="004B6F49"/>
    <w:rsid w:val="004F05F9"/>
    <w:rsid w:val="004F1526"/>
    <w:rsid w:val="00502704"/>
    <w:rsid w:val="00526D92"/>
    <w:rsid w:val="00543495"/>
    <w:rsid w:val="005509B2"/>
    <w:rsid w:val="005556DB"/>
    <w:rsid w:val="00576B7A"/>
    <w:rsid w:val="0058175E"/>
    <w:rsid w:val="005C6D45"/>
    <w:rsid w:val="005D21D2"/>
    <w:rsid w:val="005D58F7"/>
    <w:rsid w:val="0061614E"/>
    <w:rsid w:val="00617D63"/>
    <w:rsid w:val="00637467"/>
    <w:rsid w:val="00643D1A"/>
    <w:rsid w:val="00674588"/>
    <w:rsid w:val="006A3780"/>
    <w:rsid w:val="006A7B57"/>
    <w:rsid w:val="006C21C1"/>
    <w:rsid w:val="006D1166"/>
    <w:rsid w:val="006D44C5"/>
    <w:rsid w:val="006D55EE"/>
    <w:rsid w:val="00713672"/>
    <w:rsid w:val="0073562D"/>
    <w:rsid w:val="00757CEA"/>
    <w:rsid w:val="00776BBE"/>
    <w:rsid w:val="007927CB"/>
    <w:rsid w:val="00797C16"/>
    <w:rsid w:val="007A3441"/>
    <w:rsid w:val="007B07DE"/>
    <w:rsid w:val="007F7D73"/>
    <w:rsid w:val="00801960"/>
    <w:rsid w:val="00802EE2"/>
    <w:rsid w:val="008270A2"/>
    <w:rsid w:val="00853F77"/>
    <w:rsid w:val="00885CE1"/>
    <w:rsid w:val="008907FF"/>
    <w:rsid w:val="008A4C60"/>
    <w:rsid w:val="008B696C"/>
    <w:rsid w:val="008B6BEE"/>
    <w:rsid w:val="008C2071"/>
    <w:rsid w:val="008C469E"/>
    <w:rsid w:val="008F1C71"/>
    <w:rsid w:val="008F78D7"/>
    <w:rsid w:val="00904768"/>
    <w:rsid w:val="0090610E"/>
    <w:rsid w:val="009200C1"/>
    <w:rsid w:val="0092197E"/>
    <w:rsid w:val="009524C1"/>
    <w:rsid w:val="00965A3F"/>
    <w:rsid w:val="00965B88"/>
    <w:rsid w:val="00980085"/>
    <w:rsid w:val="0098783A"/>
    <w:rsid w:val="00997127"/>
    <w:rsid w:val="00997F6C"/>
    <w:rsid w:val="009A6F2E"/>
    <w:rsid w:val="009C5F64"/>
    <w:rsid w:val="009D0C49"/>
    <w:rsid w:val="009D216F"/>
    <w:rsid w:val="009D3248"/>
    <w:rsid w:val="009E2705"/>
    <w:rsid w:val="00A0567B"/>
    <w:rsid w:val="00A121D6"/>
    <w:rsid w:val="00A36022"/>
    <w:rsid w:val="00A41D39"/>
    <w:rsid w:val="00A447B0"/>
    <w:rsid w:val="00A46FD1"/>
    <w:rsid w:val="00A47DE0"/>
    <w:rsid w:val="00A65E8A"/>
    <w:rsid w:val="00A87896"/>
    <w:rsid w:val="00AB57AB"/>
    <w:rsid w:val="00AC1EE7"/>
    <w:rsid w:val="00AD6E0F"/>
    <w:rsid w:val="00B3120E"/>
    <w:rsid w:val="00B41E89"/>
    <w:rsid w:val="00B441A0"/>
    <w:rsid w:val="00B563A6"/>
    <w:rsid w:val="00B609D1"/>
    <w:rsid w:val="00B650C6"/>
    <w:rsid w:val="00BA63C2"/>
    <w:rsid w:val="00BB3CF6"/>
    <w:rsid w:val="00BC5C62"/>
    <w:rsid w:val="00BC6939"/>
    <w:rsid w:val="00BE1875"/>
    <w:rsid w:val="00BE45C8"/>
    <w:rsid w:val="00BF2331"/>
    <w:rsid w:val="00BF7463"/>
    <w:rsid w:val="00C30889"/>
    <w:rsid w:val="00C90A2E"/>
    <w:rsid w:val="00C9250B"/>
    <w:rsid w:val="00CB177A"/>
    <w:rsid w:val="00CC5861"/>
    <w:rsid w:val="00CD7749"/>
    <w:rsid w:val="00CE202C"/>
    <w:rsid w:val="00CE614E"/>
    <w:rsid w:val="00D30B81"/>
    <w:rsid w:val="00D31F16"/>
    <w:rsid w:val="00D3649E"/>
    <w:rsid w:val="00D5627C"/>
    <w:rsid w:val="00D65327"/>
    <w:rsid w:val="00D84941"/>
    <w:rsid w:val="00D97DDA"/>
    <w:rsid w:val="00DB2DEB"/>
    <w:rsid w:val="00DB4367"/>
    <w:rsid w:val="00DD664F"/>
    <w:rsid w:val="00DE259D"/>
    <w:rsid w:val="00DF0FDA"/>
    <w:rsid w:val="00E025DF"/>
    <w:rsid w:val="00E142DA"/>
    <w:rsid w:val="00E16B7C"/>
    <w:rsid w:val="00E16F51"/>
    <w:rsid w:val="00E17544"/>
    <w:rsid w:val="00E705AA"/>
    <w:rsid w:val="00EA24DD"/>
    <w:rsid w:val="00EB0B6E"/>
    <w:rsid w:val="00EE5F6E"/>
    <w:rsid w:val="00EE70C1"/>
    <w:rsid w:val="00F169E1"/>
    <w:rsid w:val="00F4189C"/>
    <w:rsid w:val="00F6148E"/>
    <w:rsid w:val="00F74B6E"/>
    <w:rsid w:val="00F77B79"/>
    <w:rsid w:val="00F866A8"/>
    <w:rsid w:val="00FB1464"/>
    <w:rsid w:val="00FB35C9"/>
    <w:rsid w:val="00FB5B59"/>
    <w:rsid w:val="00FC318F"/>
    <w:rsid w:val="00FD1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48D1F0A"/>
  <w15:chartTrackingRefBased/>
  <w15:docId w15:val="{6A85CFBA-36B3-4284-954E-B25E10639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D4F"/>
  </w:style>
  <w:style w:type="paragraph" w:styleId="Heading1">
    <w:name w:val="heading 1"/>
    <w:basedOn w:val="Normal"/>
    <w:link w:val="Heading1Char"/>
    <w:uiPriority w:val="1"/>
    <w:qFormat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link w:val="ListNumberChar"/>
    <w:uiPriority w:val="10"/>
    <w:qFormat/>
    <w:pPr>
      <w:numPr>
        <w:numId w:val="1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ListBullet">
    <w:name w:val="List Bullet"/>
    <w:basedOn w:val="Normal"/>
    <w:uiPriority w:val="11"/>
    <w:qFormat/>
    <w:pPr>
      <w:numPr>
        <w:numId w:val="2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4"/>
    <w:qFormat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pPr>
      <w:spacing w:before="240"/>
    </w:pPr>
    <w:rPr>
      <w:noProof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table" w:styleId="ColorfulGrid">
    <w:name w:val="Colorful Grid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Cs w:val="20"/>
    </w:rPr>
  </w:style>
  <w:style w:type="table" w:styleId="GridTable1Light-Accent2">
    <w:name w:val="Grid Table 1 Light Accent 2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1"/>
    <w:semiHidden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1"/>
    <w:semiHidden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1"/>
    <w:semiHidden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1"/>
    <w:semiHidden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</w:style>
  <w:style w:type="paragraph" w:styleId="List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table" w:styleId="ListTable1Light">
    <w:name w:val="List Table 1 Light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link w:val="NoSpacingChar"/>
    <w:uiPriority w:val="1"/>
    <w:unhideWhenUsed/>
    <w:qFormat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character" w:styleId="PageNumber">
    <w:name w:val="page number"/>
    <w:basedOn w:val="DefaultParagraphFon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595959" w:themeColor="text1" w:themeTint="A6"/>
    </w:rPr>
  </w:style>
  <w:style w:type="table" w:styleId="PlainTable1">
    <w:name w:val="Plain Table 1"/>
    <w:basedOn w:val="TableNormal"/>
    <w:uiPriority w:val="41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63938"/>
    <w:pPr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character" w:customStyle="1" w:styleId="UnresolvedMention1">
    <w:name w:val="Unresolved Mention1"/>
    <w:basedOn w:val="DefaultParagraphFont"/>
    <w:uiPriority w:val="99"/>
    <w:unhideWhenUsed/>
    <w:rPr>
      <w:color w:val="605E5C"/>
      <w:shd w:val="clear" w:color="auto" w:fill="E1DFDD"/>
    </w:rPr>
  </w:style>
  <w:style w:type="character" w:customStyle="1" w:styleId="Mention1">
    <w:name w:val="Mention1"/>
    <w:basedOn w:val="DefaultParagraphFont"/>
    <w:uiPriority w:val="99"/>
    <w:unhideWhenUsed/>
    <w:rPr>
      <w:color w:val="2B579A"/>
      <w:shd w:val="clear" w:color="auto" w:fill="E1DFDD"/>
    </w:rPr>
  </w:style>
  <w:style w:type="paragraph" w:styleId="Revision">
    <w:name w:val="Revision"/>
    <w:hidden/>
    <w:uiPriority w:val="99"/>
    <w:semiHidden/>
    <w:pPr>
      <w:spacing w:before="0" w:line="240" w:lineRule="auto"/>
    </w:pPr>
  </w:style>
  <w:style w:type="paragraph" w:customStyle="1" w:styleId="TryItBoilerplate">
    <w:name w:val="Try It Boilerplate"/>
    <w:basedOn w:val="Normal"/>
    <w:rsid w:val="0073562D"/>
    <w:pPr>
      <w:ind w:left="720" w:right="720"/>
    </w:pPr>
    <w:rPr>
      <w:i/>
      <w:color w:val="595959" w:themeColor="text1" w:themeTint="A6"/>
    </w:rPr>
  </w:style>
  <w:style w:type="paragraph" w:customStyle="1" w:styleId="Quoteemphasis">
    <w:name w:val="Quote emphasis"/>
    <w:basedOn w:val="Normal"/>
    <w:next w:val="Normal"/>
    <w:link w:val="QuoteemphasisChar"/>
    <w:qFormat/>
    <w:rsid w:val="00C30889"/>
    <w:rPr>
      <w:i/>
    </w:rPr>
  </w:style>
  <w:style w:type="character" w:customStyle="1" w:styleId="ListNumberChar">
    <w:name w:val="List Number Char"/>
    <w:basedOn w:val="DefaultParagraphFont"/>
    <w:link w:val="ListNumber"/>
    <w:uiPriority w:val="10"/>
    <w:rsid w:val="00C30889"/>
    <w:rPr>
      <w:rFonts w:eastAsiaTheme="minorEastAsia"/>
      <w:color w:val="3B3838" w:themeColor="background2" w:themeShade="40"/>
    </w:rPr>
  </w:style>
  <w:style w:type="character" w:customStyle="1" w:styleId="QuoteemphasisChar">
    <w:name w:val="Quote emphasis Char"/>
    <w:basedOn w:val="ListNumberChar"/>
    <w:link w:val="Quoteemphasis"/>
    <w:rsid w:val="00C30889"/>
    <w:rPr>
      <w:rFonts w:eastAsiaTheme="minorEastAsia"/>
      <w:i/>
      <w:color w:val="3B3838" w:themeColor="background2" w:themeShade="40"/>
    </w:rPr>
  </w:style>
  <w:style w:type="character" w:customStyle="1" w:styleId="NoSpacingChar">
    <w:name w:val="No Spacing Char"/>
    <w:basedOn w:val="DefaultParagraphFont"/>
    <w:link w:val="NoSpacing"/>
    <w:uiPriority w:val="1"/>
    <w:rsid w:val="00076E97"/>
  </w:style>
  <w:style w:type="paragraph" w:customStyle="1" w:styleId="msonormal0">
    <w:name w:val="msonormal"/>
    <w:basedOn w:val="Normal"/>
    <w:rsid w:val="00DD66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47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inum\AppData\Roaming\Microsoft\Templates\Insert%20your%20first%20table%20of%20contents%20tutorial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Assistant Professor
Department of Computer Applications</Abstract>
  <CompanyAddress/>
  <CompanyPhone/>
  <CompanyFax/>
  <CompanyEmail>Register Number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7BFF8C-E130-4894-9452-D4F1B56840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Insert your first table of contents tutorial</Template>
  <TotalTime>291</TotalTime>
  <Pages>5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Digital commerce empowerment ecosystem (dcee)</vt:lpstr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Digital commerce empowerment ecosystem (dcee)</dc:title>
  <dc:subject>20INMCA509 - Mini Project 2</dc:subject>
  <cp:lastModifiedBy>Josna Mary Thomas</cp:lastModifiedBy>
  <cp:revision>38</cp:revision>
  <dcterms:created xsi:type="dcterms:W3CDTF">2024-06-11T16:37:00Z</dcterms:created>
  <dcterms:modified xsi:type="dcterms:W3CDTF">2025-01-15T10:48:00Z</dcterms:modified>
</cp:coreProperties>
</file>