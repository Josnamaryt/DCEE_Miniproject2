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0708410"/>
        <w:docPartObj>
          <w:docPartGallery w:val="Cover Pages"/>
          <w:docPartUnique/>
        </w:docPartObj>
      </w:sdtPr>
      <w:sdtEndPr>
        <w:rPr>
          <w:sz w:val="72"/>
          <w:szCs w:val="72"/>
        </w:rPr>
      </w:sdtEndPr>
      <w:sdtContent>
        <w:p w14:paraId="4CC26A04"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0CE09C3" wp14:editId="3B5967CA">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FEF8413" wp14:editId="52AAC8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96A027A"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7CED3D97" wp14:editId="3460C616">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F9C1A1F" wp14:editId="22A3193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F9C1A1F"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660A1F13" wp14:editId="2D571789">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24C2E5C" w:rsidR="00076E97" w:rsidRDefault="00CB6921">
                                    <w:pPr>
                                      <w:jc w:val="right"/>
                                      <w:rPr>
                                        <w:smallCaps/>
                                        <w:color w:val="404040" w:themeColor="text1" w:themeTint="BF"/>
                                        <w:sz w:val="36"/>
                                        <w:szCs w:val="36"/>
                                      </w:rPr>
                                    </w:pPr>
                                    <w:r>
                                      <w:rPr>
                                        <w:rFonts w:ascii="Arial" w:hAnsi="Arial" w:cs="Arial"/>
                                        <w:color w:val="222222"/>
                                        <w:sz w:val="36"/>
                                        <w:szCs w:val="36"/>
                                        <w:shd w:val="clear" w:color="auto" w:fill="FFFFFF"/>
                                      </w:rPr>
                                      <w:t>20INMCA50</w:t>
                                    </w:r>
                                    <w:r w:rsidR="00991C41">
                                      <w:rPr>
                                        <w:rFonts w:ascii="Arial" w:hAnsi="Arial" w:cs="Arial"/>
                                        <w:color w:val="222222"/>
                                        <w:sz w:val="36"/>
                                        <w:szCs w:val="36"/>
                                        <w:shd w:val="clear" w:color="auto" w:fill="FFFFFF"/>
                                      </w:rPr>
                                      <w:t>6</w:t>
                                    </w:r>
                                    <w:r>
                                      <w:rPr>
                                        <w:rFonts w:ascii="Arial" w:hAnsi="Arial" w:cs="Arial"/>
                                        <w:color w:val="222222"/>
                                        <w:sz w:val="36"/>
                                        <w:szCs w:val="36"/>
                                        <w:shd w:val="clear" w:color="auto" w:fill="FFFFFF"/>
                                      </w:rPr>
                                      <w:t xml:space="preserve"> - Main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0A1F13"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24C2E5C" w:rsidR="00076E97" w:rsidRDefault="00CB6921">
                              <w:pPr>
                                <w:jc w:val="right"/>
                                <w:rPr>
                                  <w:smallCaps/>
                                  <w:color w:val="404040" w:themeColor="text1" w:themeTint="BF"/>
                                  <w:sz w:val="36"/>
                                  <w:szCs w:val="36"/>
                                </w:rPr>
                              </w:pPr>
                              <w:r>
                                <w:rPr>
                                  <w:rFonts w:ascii="Arial" w:hAnsi="Arial" w:cs="Arial"/>
                                  <w:color w:val="222222"/>
                                  <w:sz w:val="36"/>
                                  <w:szCs w:val="36"/>
                                  <w:shd w:val="clear" w:color="auto" w:fill="FFFFFF"/>
                                </w:rPr>
                                <w:t>20INMCA50</w:t>
                              </w:r>
                              <w:r w:rsidR="00991C41">
                                <w:rPr>
                                  <w:rFonts w:ascii="Arial" w:hAnsi="Arial" w:cs="Arial"/>
                                  <w:color w:val="222222"/>
                                  <w:sz w:val="36"/>
                                  <w:szCs w:val="36"/>
                                  <w:shd w:val="clear" w:color="auto" w:fill="FFFFFF"/>
                                </w:rPr>
                                <w:t>6</w:t>
                              </w:r>
                              <w:r>
                                <w:rPr>
                                  <w:rFonts w:ascii="Arial" w:hAnsi="Arial" w:cs="Arial"/>
                                  <w:color w:val="222222"/>
                                  <w:sz w:val="36"/>
                                  <w:szCs w:val="36"/>
                                  <w:shd w:val="clear" w:color="auto" w:fill="FFFFFF"/>
                                </w:rPr>
                                <w:t xml:space="preserve"> - Main Project</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012EB160" wp14:editId="775751BD">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326C7701"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991C41">
                                  <w:rPr>
                                    <w:color w:val="595959" w:themeColor="text1" w:themeTint="A6"/>
                                    <w:sz w:val="20"/>
                                    <w:szCs w:val="20"/>
                                  </w:rPr>
                                  <w:t>10</w:t>
                                </w:r>
                              </w:p>
                              <w:p w14:paraId="47360714" w14:textId="77777777" w:rsidR="00244C2F" w:rsidRDefault="00244C2F">
                                <w:pPr>
                                  <w:pStyle w:val="NoSpacing"/>
                                  <w:jc w:val="right"/>
                                  <w:rPr>
                                    <w:color w:val="595959" w:themeColor="text1" w:themeTint="A6"/>
                                    <w:sz w:val="20"/>
                                    <w:szCs w:val="20"/>
                                  </w:rPr>
                                </w:pPr>
                                <w:hyperlink r:id="rId13"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12EB16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326C7701"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991C41">
                            <w:rPr>
                              <w:color w:val="595959" w:themeColor="text1" w:themeTint="A6"/>
                              <w:sz w:val="20"/>
                              <w:szCs w:val="20"/>
                            </w:rPr>
                            <w:t>10</w:t>
                          </w:r>
                        </w:p>
                        <w:p w14:paraId="47360714" w14:textId="77777777" w:rsidR="00244C2F" w:rsidRDefault="00244C2F">
                          <w:pPr>
                            <w:pStyle w:val="NoSpacing"/>
                            <w:jc w:val="right"/>
                            <w:rPr>
                              <w:color w:val="595959" w:themeColor="text1" w:themeTint="A6"/>
                              <w:sz w:val="20"/>
                              <w:szCs w:val="20"/>
                            </w:rPr>
                          </w:pPr>
                          <w:hyperlink r:id="rId14"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52EDF928" w14:textId="77777777" w:rsidR="00076E97" w:rsidRPr="00076E97" w:rsidRDefault="00076E97" w:rsidP="00076E97">
      <w:pPr>
        <w:pStyle w:val="TOCHeading"/>
        <w:rPr>
          <w:sz w:val="56"/>
          <w:szCs w:val="48"/>
        </w:rPr>
      </w:pPr>
      <w:r>
        <w:lastRenderedPageBreak/>
        <w:t>ABSTR</w:t>
      </w:r>
      <w:r w:rsidR="00217D14">
        <w:t>A</w:t>
      </w:r>
      <w:r>
        <w:t>CT</w:t>
      </w:r>
    </w:p>
    <w:p w14:paraId="0E7C5085" w14:textId="77777777" w:rsidR="005C6D45" w:rsidRDefault="005C6D45"/>
    <w:p w14:paraId="5229C1C0" w14:textId="77777777" w:rsidR="00076E97" w:rsidRDefault="00076E97"/>
    <w:p w14:paraId="26FACEE0"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7EDF1EF8"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50B407C1"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259A541A"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2C992CE2"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0B5B9F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551098E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78C5E765"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69D6B68F"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6D267C30" w14:textId="4CCA1D92"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7877416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21447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2F15951F"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6A0683B3"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16F7682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2C62AEB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60D5EF4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0A48A11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657504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4AF52120" w14:textId="77777777" w:rsidR="00F51739" w:rsidRPr="003008A4" w:rsidRDefault="00F51739" w:rsidP="00F51739">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39049FB1" w14:textId="77777777" w:rsidR="00F51739" w:rsidRPr="003008A4" w:rsidRDefault="00F51739" w:rsidP="00F51739">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016F25B1" w14:textId="77777777" w:rsidR="00F51739" w:rsidRPr="003008A4" w:rsidRDefault="00F51739" w:rsidP="00F51739">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3FBEDE40"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186101BD" w14:textId="77777777" w:rsidR="003008A4" w:rsidRPr="009F7BD5"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39A78F81" w14:textId="61146419" w:rsidR="009F7BD5" w:rsidRDefault="009F7BD5" w:rsidP="009F7BD5">
      <w:pPr>
        <w:pStyle w:val="ListParagraph"/>
        <w:numPr>
          <w:ilvl w:val="0"/>
          <w:numId w:val="35"/>
        </w:numPr>
        <w:spacing w:before="240" w:after="240" w:line="276" w:lineRule="auto"/>
        <w:jc w:val="both"/>
        <w:rPr>
          <w:rFonts w:ascii="Arial" w:eastAsia="Arial" w:hAnsi="Arial" w:cs="Arial"/>
          <w:b/>
          <w:bCs/>
          <w:lang w:val="en-GB" w:eastAsia="en-IN"/>
        </w:rPr>
      </w:pPr>
      <w:r>
        <w:rPr>
          <w:rFonts w:ascii="Arial" w:eastAsia="Arial" w:hAnsi="Arial" w:cs="Arial"/>
          <w:b/>
          <w:bCs/>
          <w:lang w:val="en-GB" w:eastAsia="en-IN"/>
        </w:rPr>
        <w:t>Instructor</w:t>
      </w:r>
      <w:r w:rsidR="00C578ED">
        <w:rPr>
          <w:rFonts w:ascii="Arial" w:eastAsia="Arial" w:hAnsi="Arial" w:cs="Arial"/>
          <w:b/>
          <w:bCs/>
          <w:lang w:val="en-GB" w:eastAsia="en-IN"/>
        </w:rPr>
        <w:t xml:space="preserve"> (Main Project)</w:t>
      </w:r>
    </w:p>
    <w:p w14:paraId="7BEEFE45" w14:textId="346B881D" w:rsidR="00F51739" w:rsidRPr="003008A4" w:rsidRDefault="00AD0B21" w:rsidP="00F51739">
      <w:pPr>
        <w:numPr>
          <w:ilvl w:val="0"/>
          <w:numId w:val="46"/>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t>Register</w:t>
      </w:r>
    </w:p>
    <w:p w14:paraId="1A9D90D5" w14:textId="3AED58ED" w:rsidR="00F51739" w:rsidRPr="003008A4" w:rsidRDefault="00F51739" w:rsidP="00F51739">
      <w:pPr>
        <w:numPr>
          <w:ilvl w:val="0"/>
          <w:numId w:val="4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profiles </w:t>
      </w:r>
    </w:p>
    <w:p w14:paraId="29CA0748" w14:textId="6517C72F" w:rsidR="00F51739" w:rsidRPr="00AD0B21" w:rsidRDefault="00AD0B21" w:rsidP="00F51739">
      <w:pPr>
        <w:numPr>
          <w:ilvl w:val="0"/>
          <w:numId w:val="46"/>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lastRenderedPageBreak/>
        <w:t>Manage courses</w:t>
      </w:r>
      <w:r w:rsidR="00F51739" w:rsidRPr="003008A4">
        <w:rPr>
          <w:rFonts w:ascii="Arial" w:eastAsia="Arial" w:hAnsi="Arial" w:cs="Arial"/>
          <w:lang w:val="en-GB" w:eastAsia="en-IN"/>
        </w:rPr>
        <w:t xml:space="preserve"> </w:t>
      </w:r>
      <w:r>
        <w:rPr>
          <w:rFonts w:ascii="Arial" w:eastAsia="Arial" w:hAnsi="Arial" w:cs="Arial"/>
          <w:lang w:val="en-GB" w:eastAsia="en-IN"/>
        </w:rPr>
        <w:t>(Add, Edit, Delete)</w:t>
      </w:r>
    </w:p>
    <w:p w14:paraId="50334380" w14:textId="1BE86CF3" w:rsidR="00AD0B21" w:rsidRPr="003008A4" w:rsidRDefault="00773675" w:rsidP="00F51739">
      <w:pPr>
        <w:numPr>
          <w:ilvl w:val="0"/>
          <w:numId w:val="46"/>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t>Create and Generate course certificate</w:t>
      </w:r>
    </w:p>
    <w:p w14:paraId="4D32A550" w14:textId="77777777" w:rsidR="003008A4" w:rsidRPr="003008A4" w:rsidRDefault="003008A4" w:rsidP="00F51739">
      <w:pPr>
        <w:spacing w:before="240" w:after="240" w:line="276" w:lineRule="auto"/>
        <w:contextualSpacing/>
        <w:jc w:val="both"/>
        <w:rPr>
          <w:rFonts w:ascii="Arial" w:eastAsia="Arial" w:hAnsi="Arial" w:cs="Arial"/>
          <w:b/>
          <w:bCs/>
          <w:lang w:val="en-GB" w:eastAsia="en-IN"/>
        </w:rPr>
      </w:pPr>
    </w:p>
    <w:p w14:paraId="2AFCBCF7"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Modules:</w:t>
      </w:r>
    </w:p>
    <w:p w14:paraId="3CEA0D79"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7A13A8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5F28DD82"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3DC69F91"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Forget password </w:t>
      </w:r>
    </w:p>
    <w:p w14:paraId="07E44144"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5AA87B0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0C84DDF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604504F4"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52DC00DF" w14:textId="45B8D39A"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w:t>
      </w:r>
    </w:p>
    <w:p w14:paraId="5D1A4AF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54BBE643"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477D7912"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339A947C"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4C3F36E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302B3928"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053C6E34" w14:textId="167ECCEA" w:rsidR="003008A4" w:rsidRPr="003008A4" w:rsidRDefault="00A7034E" w:rsidP="003008A4">
      <w:pPr>
        <w:numPr>
          <w:ilvl w:val="0"/>
          <w:numId w:val="35"/>
        </w:numPr>
        <w:spacing w:before="240" w:after="240" w:line="276" w:lineRule="auto"/>
        <w:contextualSpacing/>
        <w:jc w:val="both"/>
        <w:rPr>
          <w:rFonts w:ascii="Arial" w:eastAsia="Arial" w:hAnsi="Arial" w:cs="Arial"/>
          <w:b/>
          <w:bCs/>
          <w:lang w:val="en-GB" w:eastAsia="en-IN"/>
        </w:rPr>
      </w:pPr>
      <w:r>
        <w:rPr>
          <w:rFonts w:ascii="Arial" w:eastAsia="Arial" w:hAnsi="Arial" w:cs="Arial"/>
          <w:b/>
          <w:bCs/>
          <w:lang w:val="en-GB" w:eastAsia="en-IN"/>
        </w:rPr>
        <w:t>Course</w:t>
      </w:r>
      <w:r w:rsidR="004C3C40">
        <w:rPr>
          <w:rFonts w:ascii="Arial" w:eastAsia="Arial" w:hAnsi="Arial" w:cs="Arial"/>
          <w:b/>
          <w:bCs/>
          <w:lang w:val="en-GB" w:eastAsia="en-IN"/>
        </w:rPr>
        <w:t>s</w:t>
      </w:r>
      <w:r w:rsidR="003008A4" w:rsidRPr="003008A4">
        <w:rPr>
          <w:rFonts w:ascii="Arial" w:eastAsia="Arial" w:hAnsi="Arial" w:cs="Arial"/>
          <w:b/>
          <w:bCs/>
          <w:lang w:val="en-GB" w:eastAsia="en-IN"/>
        </w:rPr>
        <w:t xml:space="preserve"> (Main Project)</w:t>
      </w:r>
    </w:p>
    <w:p w14:paraId="7A5C7CFB" w14:textId="20D4C399"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Registered </w:t>
      </w:r>
      <w:r w:rsidR="00A7034E">
        <w:rPr>
          <w:rFonts w:ascii="Arial" w:eastAsia="Arial" w:hAnsi="Arial" w:cs="Arial"/>
          <w:lang w:val="en-GB" w:eastAsia="en-IN"/>
        </w:rPr>
        <w:t>Courses</w:t>
      </w:r>
    </w:p>
    <w:p w14:paraId="49339CF3" w14:textId="5E485319" w:rsidR="003008A4" w:rsidRPr="00773675" w:rsidRDefault="00773675"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Registered </w:t>
      </w:r>
      <w:r w:rsidR="003008A4" w:rsidRPr="003008A4">
        <w:rPr>
          <w:rFonts w:ascii="Arial" w:eastAsia="Arial" w:hAnsi="Arial" w:cs="Arial"/>
          <w:lang w:val="en-GB" w:eastAsia="en-IN"/>
        </w:rPr>
        <w:t>Customer</w:t>
      </w:r>
      <w:r w:rsidR="00CF646B">
        <w:rPr>
          <w:rFonts w:ascii="Arial" w:eastAsia="Arial" w:hAnsi="Arial" w:cs="Arial"/>
          <w:lang w:val="en-GB" w:eastAsia="en-IN"/>
        </w:rPr>
        <w:t>s</w:t>
      </w:r>
    </w:p>
    <w:p w14:paraId="334D1170" w14:textId="09853DAC" w:rsidR="00773675" w:rsidRPr="003008A4" w:rsidRDefault="00773675" w:rsidP="003008A4">
      <w:pPr>
        <w:numPr>
          <w:ilvl w:val="0"/>
          <w:numId w:val="40"/>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t xml:space="preserve">Certificate generation </w:t>
      </w:r>
    </w:p>
    <w:p w14:paraId="41A9D8A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2BE84AC4"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0989167A" w14:textId="6D785B9A"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w:t>
      </w:r>
    </w:p>
    <w:p w14:paraId="6B2FEE8E"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28DFAC2F"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7DD3E73"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6DB17E2B" w14:textId="2898AA3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w:t>
      </w:r>
    </w:p>
    <w:p w14:paraId="4D4220E5"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7CF4D2F8" w14:textId="015D3740"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 xml:space="preserve">Database: </w:t>
      </w:r>
      <w:r w:rsidR="00CB6921" w:rsidRPr="003008A4">
        <w:rPr>
          <w:rFonts w:ascii="Arial" w:eastAsia="Arial" w:hAnsi="Arial" w:cs="Arial"/>
          <w:sz w:val="20"/>
          <w:szCs w:val="20"/>
          <w:lang w:val="en-GB" w:eastAsia="en-IN"/>
        </w:rPr>
        <w:t>MongoDB</w:t>
      </w:r>
    </w:p>
    <w:p w14:paraId="574E75DE" w14:textId="77777777" w:rsidR="00076E97" w:rsidRDefault="00076E97"/>
    <w:p w14:paraId="780CB690" w14:textId="77777777" w:rsidR="00076E97" w:rsidRDefault="00076E97"/>
    <w:p w14:paraId="1AC4A841" w14:textId="77777777" w:rsidR="00076E97" w:rsidRDefault="00076E97"/>
    <w:p w14:paraId="0577757F" w14:textId="77777777" w:rsidR="00076E97" w:rsidRDefault="00076E97"/>
    <w:p w14:paraId="52E33F3C" w14:textId="77777777" w:rsidR="00076E97" w:rsidRDefault="00076E97"/>
    <w:p w14:paraId="72FDC02E"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80043" w14:textId="77777777" w:rsidR="00101E11" w:rsidRDefault="00101E11">
      <w:pPr>
        <w:spacing w:line="240" w:lineRule="auto"/>
      </w:pPr>
      <w:r>
        <w:separator/>
      </w:r>
    </w:p>
  </w:endnote>
  <w:endnote w:type="continuationSeparator" w:id="0">
    <w:p w14:paraId="40426735" w14:textId="77777777" w:rsidR="00101E11" w:rsidRDefault="00101E11">
      <w:pPr>
        <w:spacing w:line="240" w:lineRule="auto"/>
      </w:pPr>
      <w:r>
        <w:continuationSeparator/>
      </w:r>
    </w:p>
  </w:endnote>
  <w:endnote w:type="continuationNotice" w:id="1">
    <w:p w14:paraId="599AD7A6" w14:textId="77777777" w:rsidR="00101E11" w:rsidRDefault="00101E1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186409"/>
      <w:docPartObj>
        <w:docPartGallery w:val="Page Numbers (Bottom of Page)"/>
        <w:docPartUnique/>
      </w:docPartObj>
    </w:sdtPr>
    <w:sdtContent>
      <w:p w14:paraId="33ABD9D7"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73AA5C2B" wp14:editId="699EDE58">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62D0CE7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EA99D" w14:textId="77777777" w:rsidR="00101E11" w:rsidRDefault="00101E11">
      <w:pPr>
        <w:spacing w:line="240" w:lineRule="auto"/>
      </w:pPr>
      <w:r>
        <w:separator/>
      </w:r>
    </w:p>
  </w:footnote>
  <w:footnote w:type="continuationSeparator" w:id="0">
    <w:p w14:paraId="44DB0288" w14:textId="77777777" w:rsidR="00101E11" w:rsidRDefault="00101E11">
      <w:pPr>
        <w:spacing w:line="240" w:lineRule="auto"/>
      </w:pPr>
      <w:r>
        <w:continuationSeparator/>
      </w:r>
    </w:p>
  </w:footnote>
  <w:footnote w:type="continuationNotice" w:id="1">
    <w:p w14:paraId="237BC202" w14:textId="77777777" w:rsidR="00101E11" w:rsidRDefault="00101E1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A094E"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ListNumber5"/>
      <w:lvlText w:val="%1."/>
      <w:lvlJc w:val="left"/>
      <w:pPr>
        <w:tabs>
          <w:tab w:val="num" w:pos="1855"/>
        </w:tabs>
        <w:ind w:left="1855"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35264DE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A9D629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9825196"/>
    <w:multiLevelType w:val="hybridMultilevel"/>
    <w:tmpl w:val="2736B6D4"/>
    <w:lvl w:ilvl="0" w:tplc="40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6"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7"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6"/>
  </w:num>
  <w:num w:numId="2" w16cid:durableId="849640271">
    <w:abstractNumId w:val="26"/>
    <w:lvlOverride w:ilvl="0">
      <w:startOverride w:val="1"/>
    </w:lvlOverride>
  </w:num>
  <w:num w:numId="3" w16cid:durableId="57940021">
    <w:abstractNumId w:val="26"/>
  </w:num>
  <w:num w:numId="4" w16cid:durableId="1703046838">
    <w:abstractNumId w:val="26"/>
    <w:lvlOverride w:ilvl="0">
      <w:startOverride w:val="1"/>
    </w:lvlOverride>
  </w:num>
  <w:num w:numId="5" w16cid:durableId="1384983550">
    <w:abstractNumId w:val="8"/>
  </w:num>
  <w:num w:numId="6" w16cid:durableId="1351493420">
    <w:abstractNumId w:val="26"/>
    <w:lvlOverride w:ilvl="0">
      <w:startOverride w:val="1"/>
    </w:lvlOverride>
  </w:num>
  <w:num w:numId="7" w16cid:durableId="19632681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8"/>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9"/>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7"/>
  </w:num>
  <w:num w:numId="43" w16cid:durableId="535199340">
    <w:abstractNumId w:val="16"/>
  </w:num>
  <w:num w:numId="44" w16cid:durableId="1144616168">
    <w:abstractNumId w:val="13"/>
  </w:num>
  <w:num w:numId="45" w16cid:durableId="1994601706">
    <w:abstractNumId w:val="12"/>
  </w:num>
  <w:num w:numId="46" w16cid:durableId="10770502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31353"/>
    <w:rsid w:val="0006567E"/>
    <w:rsid w:val="000760DB"/>
    <w:rsid w:val="00076E97"/>
    <w:rsid w:val="000F00E7"/>
    <w:rsid w:val="00101E11"/>
    <w:rsid w:val="00126164"/>
    <w:rsid w:val="00126DF8"/>
    <w:rsid w:val="00152A36"/>
    <w:rsid w:val="00160AF2"/>
    <w:rsid w:val="0016766E"/>
    <w:rsid w:val="00170063"/>
    <w:rsid w:val="00175643"/>
    <w:rsid w:val="001779E7"/>
    <w:rsid w:val="001B2338"/>
    <w:rsid w:val="001E716C"/>
    <w:rsid w:val="002061A9"/>
    <w:rsid w:val="00217B64"/>
    <w:rsid w:val="00217D14"/>
    <w:rsid w:val="00235579"/>
    <w:rsid w:val="00244C2F"/>
    <w:rsid w:val="00257FAA"/>
    <w:rsid w:val="00263938"/>
    <w:rsid w:val="00274A2E"/>
    <w:rsid w:val="002E78EB"/>
    <w:rsid w:val="002F25A8"/>
    <w:rsid w:val="002F5F02"/>
    <w:rsid w:val="003008A4"/>
    <w:rsid w:val="003066A3"/>
    <w:rsid w:val="0031423D"/>
    <w:rsid w:val="003407A9"/>
    <w:rsid w:val="00340DC9"/>
    <w:rsid w:val="00350BD5"/>
    <w:rsid w:val="0039035C"/>
    <w:rsid w:val="003A7B38"/>
    <w:rsid w:val="00405C13"/>
    <w:rsid w:val="00444F02"/>
    <w:rsid w:val="00456B30"/>
    <w:rsid w:val="00490CC6"/>
    <w:rsid w:val="004C3C40"/>
    <w:rsid w:val="004F05F9"/>
    <w:rsid w:val="00543495"/>
    <w:rsid w:val="005509B2"/>
    <w:rsid w:val="005556DB"/>
    <w:rsid w:val="0058175E"/>
    <w:rsid w:val="00581AF7"/>
    <w:rsid w:val="005C6D45"/>
    <w:rsid w:val="005D58F7"/>
    <w:rsid w:val="005F6F57"/>
    <w:rsid w:val="00617D63"/>
    <w:rsid w:val="00643D1A"/>
    <w:rsid w:val="00674588"/>
    <w:rsid w:val="006A3780"/>
    <w:rsid w:val="006A7B57"/>
    <w:rsid w:val="006D44C5"/>
    <w:rsid w:val="006E5A22"/>
    <w:rsid w:val="00713672"/>
    <w:rsid w:val="0073562D"/>
    <w:rsid w:val="0075467D"/>
    <w:rsid w:val="00755284"/>
    <w:rsid w:val="00773675"/>
    <w:rsid w:val="007927CB"/>
    <w:rsid w:val="00797C16"/>
    <w:rsid w:val="007A3441"/>
    <w:rsid w:val="007B07DE"/>
    <w:rsid w:val="007F4EE7"/>
    <w:rsid w:val="008270A2"/>
    <w:rsid w:val="00853F77"/>
    <w:rsid w:val="00863ED8"/>
    <w:rsid w:val="00885CE1"/>
    <w:rsid w:val="008907FF"/>
    <w:rsid w:val="00892241"/>
    <w:rsid w:val="008B696C"/>
    <w:rsid w:val="008B6BEE"/>
    <w:rsid w:val="008C2071"/>
    <w:rsid w:val="008E590F"/>
    <w:rsid w:val="008F1C71"/>
    <w:rsid w:val="008F78D7"/>
    <w:rsid w:val="00903243"/>
    <w:rsid w:val="009200C1"/>
    <w:rsid w:val="0092197E"/>
    <w:rsid w:val="00923A55"/>
    <w:rsid w:val="00960816"/>
    <w:rsid w:val="009610C6"/>
    <w:rsid w:val="00980085"/>
    <w:rsid w:val="00991C41"/>
    <w:rsid w:val="00997127"/>
    <w:rsid w:val="009D216F"/>
    <w:rsid w:val="009D3248"/>
    <w:rsid w:val="009F7BD5"/>
    <w:rsid w:val="00A65E8A"/>
    <w:rsid w:val="00A7034E"/>
    <w:rsid w:val="00A753C2"/>
    <w:rsid w:val="00A87896"/>
    <w:rsid w:val="00AC1EE7"/>
    <w:rsid w:val="00AD0B21"/>
    <w:rsid w:val="00AF1E76"/>
    <w:rsid w:val="00B07CE6"/>
    <w:rsid w:val="00B650C6"/>
    <w:rsid w:val="00BA63C2"/>
    <w:rsid w:val="00BC6939"/>
    <w:rsid w:val="00BE1875"/>
    <w:rsid w:val="00BE45C8"/>
    <w:rsid w:val="00BF2331"/>
    <w:rsid w:val="00BF68F5"/>
    <w:rsid w:val="00BF7463"/>
    <w:rsid w:val="00C30889"/>
    <w:rsid w:val="00C578ED"/>
    <w:rsid w:val="00C90A2E"/>
    <w:rsid w:val="00CB6921"/>
    <w:rsid w:val="00CC5861"/>
    <w:rsid w:val="00CE202C"/>
    <w:rsid w:val="00CF646B"/>
    <w:rsid w:val="00D060B0"/>
    <w:rsid w:val="00D30B81"/>
    <w:rsid w:val="00D32679"/>
    <w:rsid w:val="00D3649E"/>
    <w:rsid w:val="00D5627C"/>
    <w:rsid w:val="00D65327"/>
    <w:rsid w:val="00D864B7"/>
    <w:rsid w:val="00DB2DEB"/>
    <w:rsid w:val="00DB7088"/>
    <w:rsid w:val="00DD6FCB"/>
    <w:rsid w:val="00DE259D"/>
    <w:rsid w:val="00DF0FDA"/>
    <w:rsid w:val="00E142DA"/>
    <w:rsid w:val="00E16F51"/>
    <w:rsid w:val="00E46776"/>
    <w:rsid w:val="00EB0B6E"/>
    <w:rsid w:val="00EB5331"/>
    <w:rsid w:val="00EE70C1"/>
    <w:rsid w:val="00F11050"/>
    <w:rsid w:val="00F13775"/>
    <w:rsid w:val="00F169E1"/>
    <w:rsid w:val="00F40780"/>
    <w:rsid w:val="00F51739"/>
    <w:rsid w:val="00F74B6E"/>
    <w:rsid w:val="00F77B79"/>
    <w:rsid w:val="00F866A8"/>
    <w:rsid w:val="00F91421"/>
    <w:rsid w:val="00FB35C9"/>
    <w:rsid w:val="00FB5B59"/>
    <w:rsid w:val="00FC318F"/>
    <w:rsid w:val="00FD1D72"/>
    <w:rsid w:val="00FD7B94"/>
    <w:rsid w:val="00FE29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0C0B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44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osnamaryt/DCEE_Miniproject2.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Josnamaryt/DCEE_Miniproject2.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1</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Digital commerce empowerment ecosystem (dcee)</vt:lpstr>
    </vt:vector>
  </TitlesOfParts>
  <Company/>
  <LinksUpToDate>false</LinksUpToDate>
  <CharactersWithSpaces>1748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20INMCA506 - Main Project</dc:subject>
  <dc:creator/>
  <cp:keywords/>
  <dc:description/>
  <cp:lastModifiedBy/>
  <cp:revision>1</cp:revision>
  <dcterms:created xsi:type="dcterms:W3CDTF">2024-06-11T16:37:00Z</dcterms:created>
  <dcterms:modified xsi:type="dcterms:W3CDTF">2025-02-24T17:28:00Z</dcterms:modified>
</cp:coreProperties>
</file>